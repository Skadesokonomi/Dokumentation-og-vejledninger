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47C86281" w:rsidR="0074082B" w:rsidRPr="0074082B" w:rsidRDefault="004B6F60" w:rsidP="0074082B">
      <w:pPr>
        <w:jc w:val="right"/>
      </w:pPr>
      <w:r>
        <w:t xml:space="preserve">Version </w:t>
      </w:r>
      <w:r w:rsidR="00FC4F9E">
        <w:t>4</w:t>
      </w:r>
      <w:r>
        <w:t xml:space="preserve"> - </w:t>
      </w:r>
      <w:r w:rsidR="00FC4F9E">
        <w:t>01</w:t>
      </w:r>
      <w:r w:rsidR="0074082B" w:rsidRPr="0074082B">
        <w:t xml:space="preserve">. </w:t>
      </w:r>
      <w:r w:rsidR="00FC4F9E">
        <w:t>11</w:t>
      </w:r>
      <w:r w:rsidR="00D0260E">
        <w:t>.</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proofErr w:type="spellStart"/>
      <w:r>
        <w:rPr>
          <w:b/>
          <w:bCs/>
          <w:sz w:val="56"/>
          <w:szCs w:val="56"/>
        </w:rPr>
        <w:t>SkadesØkonomi</w:t>
      </w:r>
      <w:proofErr w:type="spellEnd"/>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 xml:space="preserve">Per Skougaard Kaspersen, Senior Specialist, LNH </w:t>
      </w:r>
      <w:proofErr w:type="spellStart"/>
      <w:r w:rsidRPr="00207331">
        <w:rPr>
          <w:sz w:val="20"/>
          <w:szCs w:val="18"/>
          <w:lang w:val="da-DK"/>
        </w:rPr>
        <w:t>water</w:t>
      </w:r>
      <w:proofErr w:type="spellEnd"/>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47449A9F" w14:textId="3EA9E99E" w:rsidR="0030008C" w:rsidRDefault="0074082B">
          <w:pPr>
            <w:pStyle w:val="TOC1"/>
            <w:tabs>
              <w:tab w:val="left" w:pos="660"/>
              <w:tab w:val="right" w:leader="dot" w:pos="9350"/>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118224307" w:history="1">
            <w:r w:rsidR="0030008C" w:rsidRPr="00D73C2A">
              <w:rPr>
                <w:rStyle w:val="Hyperlink"/>
                <w:noProof/>
              </w:rPr>
              <w:t>1.</w:t>
            </w:r>
            <w:r w:rsidR="0030008C">
              <w:rPr>
                <w:noProof/>
                <w:sz w:val="22"/>
                <w:szCs w:val="22"/>
                <w:lang w:val="en-GB" w:eastAsia="en-GB"/>
              </w:rPr>
              <w:tab/>
            </w:r>
            <w:r w:rsidR="0030008C" w:rsidRPr="00D73C2A">
              <w:rPr>
                <w:rStyle w:val="Hyperlink"/>
                <w:noProof/>
              </w:rPr>
              <w:t>Introduktion</w:t>
            </w:r>
            <w:r w:rsidR="0030008C">
              <w:rPr>
                <w:noProof/>
                <w:webHidden/>
              </w:rPr>
              <w:tab/>
            </w:r>
            <w:r w:rsidR="0030008C">
              <w:rPr>
                <w:noProof/>
                <w:webHidden/>
              </w:rPr>
              <w:fldChar w:fldCharType="begin"/>
            </w:r>
            <w:r w:rsidR="0030008C">
              <w:rPr>
                <w:noProof/>
                <w:webHidden/>
              </w:rPr>
              <w:instrText xml:space="preserve"> PAGEREF _Toc118224307 \h </w:instrText>
            </w:r>
            <w:r w:rsidR="0030008C">
              <w:rPr>
                <w:noProof/>
                <w:webHidden/>
              </w:rPr>
            </w:r>
            <w:r w:rsidR="0030008C">
              <w:rPr>
                <w:noProof/>
                <w:webHidden/>
              </w:rPr>
              <w:fldChar w:fldCharType="separate"/>
            </w:r>
            <w:r w:rsidR="0030008C">
              <w:rPr>
                <w:noProof/>
                <w:webHidden/>
              </w:rPr>
              <w:t>3</w:t>
            </w:r>
            <w:r w:rsidR="0030008C">
              <w:rPr>
                <w:noProof/>
                <w:webHidden/>
              </w:rPr>
              <w:fldChar w:fldCharType="end"/>
            </w:r>
          </w:hyperlink>
        </w:p>
        <w:p w14:paraId="2DEC9C9B" w14:textId="26E23095" w:rsidR="0030008C" w:rsidRDefault="00000000">
          <w:pPr>
            <w:pStyle w:val="TOC1"/>
            <w:tabs>
              <w:tab w:val="left" w:pos="660"/>
              <w:tab w:val="right" w:leader="dot" w:pos="9350"/>
            </w:tabs>
            <w:rPr>
              <w:noProof/>
              <w:sz w:val="22"/>
              <w:szCs w:val="22"/>
              <w:lang w:val="en-GB" w:eastAsia="en-GB"/>
            </w:rPr>
          </w:pPr>
          <w:hyperlink w:anchor="_Toc118224308" w:history="1">
            <w:r w:rsidR="0030008C" w:rsidRPr="00D73C2A">
              <w:rPr>
                <w:rStyle w:val="Hyperlink"/>
                <w:noProof/>
              </w:rPr>
              <w:t>2.</w:t>
            </w:r>
            <w:r w:rsidR="0030008C">
              <w:rPr>
                <w:noProof/>
                <w:sz w:val="22"/>
                <w:szCs w:val="22"/>
                <w:lang w:val="en-GB" w:eastAsia="en-GB"/>
              </w:rPr>
              <w:tab/>
            </w:r>
            <w:r w:rsidR="0030008C" w:rsidRPr="00D73C2A">
              <w:rPr>
                <w:rStyle w:val="Hyperlink"/>
                <w:noProof/>
              </w:rPr>
              <w:t>Skadesfunktioner</w:t>
            </w:r>
            <w:r w:rsidR="0030008C">
              <w:rPr>
                <w:noProof/>
                <w:webHidden/>
              </w:rPr>
              <w:tab/>
            </w:r>
            <w:r w:rsidR="0030008C">
              <w:rPr>
                <w:noProof/>
                <w:webHidden/>
              </w:rPr>
              <w:fldChar w:fldCharType="begin"/>
            </w:r>
            <w:r w:rsidR="0030008C">
              <w:rPr>
                <w:noProof/>
                <w:webHidden/>
              </w:rPr>
              <w:instrText xml:space="preserve"> PAGEREF _Toc118224308 \h </w:instrText>
            </w:r>
            <w:r w:rsidR="0030008C">
              <w:rPr>
                <w:noProof/>
                <w:webHidden/>
              </w:rPr>
            </w:r>
            <w:r w:rsidR="0030008C">
              <w:rPr>
                <w:noProof/>
                <w:webHidden/>
              </w:rPr>
              <w:fldChar w:fldCharType="separate"/>
            </w:r>
            <w:r w:rsidR="0030008C">
              <w:rPr>
                <w:noProof/>
                <w:webHidden/>
              </w:rPr>
              <w:t>3</w:t>
            </w:r>
            <w:r w:rsidR="0030008C">
              <w:rPr>
                <w:noProof/>
                <w:webHidden/>
              </w:rPr>
              <w:fldChar w:fldCharType="end"/>
            </w:r>
          </w:hyperlink>
        </w:p>
        <w:p w14:paraId="6940ADCA" w14:textId="17118379" w:rsidR="0030008C" w:rsidRDefault="00000000">
          <w:pPr>
            <w:pStyle w:val="TOC1"/>
            <w:tabs>
              <w:tab w:val="left" w:pos="660"/>
              <w:tab w:val="right" w:leader="dot" w:pos="9350"/>
            </w:tabs>
            <w:rPr>
              <w:noProof/>
              <w:sz w:val="22"/>
              <w:szCs w:val="22"/>
              <w:lang w:val="en-GB" w:eastAsia="en-GB"/>
            </w:rPr>
          </w:pPr>
          <w:hyperlink w:anchor="_Toc118224309" w:history="1">
            <w:r w:rsidR="0030008C" w:rsidRPr="00D73C2A">
              <w:rPr>
                <w:rStyle w:val="Hyperlink"/>
                <w:noProof/>
              </w:rPr>
              <w:t>3.</w:t>
            </w:r>
            <w:r w:rsidR="0030008C">
              <w:rPr>
                <w:noProof/>
                <w:sz w:val="22"/>
                <w:szCs w:val="22"/>
                <w:lang w:val="en-GB" w:eastAsia="en-GB"/>
              </w:rPr>
              <w:tab/>
            </w:r>
            <w:r w:rsidR="0030008C" w:rsidRPr="00D73C2A">
              <w:rPr>
                <w:rStyle w:val="Hyperlink"/>
                <w:noProof/>
              </w:rPr>
              <w:t>Skades- og risiko-beregning</w:t>
            </w:r>
            <w:r w:rsidR="0030008C">
              <w:rPr>
                <w:noProof/>
                <w:webHidden/>
              </w:rPr>
              <w:tab/>
            </w:r>
            <w:r w:rsidR="0030008C">
              <w:rPr>
                <w:noProof/>
                <w:webHidden/>
              </w:rPr>
              <w:fldChar w:fldCharType="begin"/>
            </w:r>
            <w:r w:rsidR="0030008C">
              <w:rPr>
                <w:noProof/>
                <w:webHidden/>
              </w:rPr>
              <w:instrText xml:space="preserve"> PAGEREF _Toc118224309 \h </w:instrText>
            </w:r>
            <w:r w:rsidR="0030008C">
              <w:rPr>
                <w:noProof/>
                <w:webHidden/>
              </w:rPr>
            </w:r>
            <w:r w:rsidR="0030008C">
              <w:rPr>
                <w:noProof/>
                <w:webHidden/>
              </w:rPr>
              <w:fldChar w:fldCharType="separate"/>
            </w:r>
            <w:r w:rsidR="0030008C">
              <w:rPr>
                <w:noProof/>
                <w:webHidden/>
              </w:rPr>
              <w:t>4</w:t>
            </w:r>
            <w:r w:rsidR="0030008C">
              <w:rPr>
                <w:noProof/>
                <w:webHidden/>
              </w:rPr>
              <w:fldChar w:fldCharType="end"/>
            </w:r>
          </w:hyperlink>
        </w:p>
        <w:p w14:paraId="71580329" w14:textId="615051F2" w:rsidR="0030008C" w:rsidRDefault="00000000">
          <w:pPr>
            <w:pStyle w:val="TOC1"/>
            <w:tabs>
              <w:tab w:val="left" w:pos="660"/>
              <w:tab w:val="right" w:leader="dot" w:pos="9350"/>
            </w:tabs>
            <w:rPr>
              <w:noProof/>
              <w:sz w:val="22"/>
              <w:szCs w:val="22"/>
              <w:lang w:val="en-GB" w:eastAsia="en-GB"/>
            </w:rPr>
          </w:pPr>
          <w:hyperlink w:anchor="_Toc118224310" w:history="1">
            <w:r w:rsidR="0030008C" w:rsidRPr="00D73C2A">
              <w:rPr>
                <w:rStyle w:val="Hyperlink"/>
                <w:noProof/>
              </w:rPr>
              <w:t>4.</w:t>
            </w:r>
            <w:r w:rsidR="0030008C">
              <w:rPr>
                <w:noProof/>
                <w:sz w:val="22"/>
                <w:szCs w:val="22"/>
                <w:lang w:val="en-GB" w:eastAsia="en-GB"/>
              </w:rPr>
              <w:tab/>
            </w:r>
            <w:r w:rsidR="0030008C" w:rsidRPr="00D73C2A">
              <w:rPr>
                <w:rStyle w:val="Hyperlink"/>
                <w:noProof/>
              </w:rPr>
              <w:t>Modelopbygningen</w:t>
            </w:r>
            <w:r w:rsidR="0030008C">
              <w:rPr>
                <w:noProof/>
                <w:webHidden/>
              </w:rPr>
              <w:tab/>
            </w:r>
            <w:r w:rsidR="0030008C">
              <w:rPr>
                <w:noProof/>
                <w:webHidden/>
              </w:rPr>
              <w:fldChar w:fldCharType="begin"/>
            </w:r>
            <w:r w:rsidR="0030008C">
              <w:rPr>
                <w:noProof/>
                <w:webHidden/>
              </w:rPr>
              <w:instrText xml:space="preserve"> PAGEREF _Toc118224310 \h </w:instrText>
            </w:r>
            <w:r w:rsidR="0030008C">
              <w:rPr>
                <w:noProof/>
                <w:webHidden/>
              </w:rPr>
            </w:r>
            <w:r w:rsidR="0030008C">
              <w:rPr>
                <w:noProof/>
                <w:webHidden/>
              </w:rPr>
              <w:fldChar w:fldCharType="separate"/>
            </w:r>
            <w:r w:rsidR="0030008C">
              <w:rPr>
                <w:noProof/>
                <w:webHidden/>
              </w:rPr>
              <w:t>5</w:t>
            </w:r>
            <w:r w:rsidR="0030008C">
              <w:rPr>
                <w:noProof/>
                <w:webHidden/>
              </w:rPr>
              <w:fldChar w:fldCharType="end"/>
            </w:r>
          </w:hyperlink>
        </w:p>
        <w:p w14:paraId="587E217F" w14:textId="2EB67A56" w:rsidR="0030008C" w:rsidRDefault="00000000">
          <w:pPr>
            <w:pStyle w:val="TOC2"/>
            <w:tabs>
              <w:tab w:val="left" w:pos="880"/>
              <w:tab w:val="right" w:leader="dot" w:pos="9350"/>
            </w:tabs>
            <w:rPr>
              <w:noProof/>
              <w:sz w:val="22"/>
              <w:szCs w:val="22"/>
              <w:lang w:val="en-GB" w:eastAsia="en-GB"/>
            </w:rPr>
          </w:pPr>
          <w:hyperlink w:anchor="_Toc118224311" w:history="1">
            <w:r w:rsidR="0030008C" w:rsidRPr="00D73C2A">
              <w:rPr>
                <w:rStyle w:val="Hyperlink"/>
                <w:noProof/>
              </w:rPr>
              <w:t>4.1.</w:t>
            </w:r>
            <w:r w:rsidR="0030008C">
              <w:rPr>
                <w:noProof/>
                <w:sz w:val="22"/>
                <w:szCs w:val="22"/>
                <w:lang w:val="en-GB" w:eastAsia="en-GB"/>
              </w:rPr>
              <w:tab/>
            </w:r>
            <w:r w:rsidR="0030008C" w:rsidRPr="00D73C2A">
              <w:rPr>
                <w:rStyle w:val="Hyperlink"/>
                <w:noProof/>
              </w:rPr>
              <w:t>General</w:t>
            </w:r>
            <w:r w:rsidR="0030008C">
              <w:rPr>
                <w:noProof/>
                <w:webHidden/>
              </w:rPr>
              <w:tab/>
            </w:r>
            <w:r w:rsidR="0030008C">
              <w:rPr>
                <w:noProof/>
                <w:webHidden/>
              </w:rPr>
              <w:fldChar w:fldCharType="begin"/>
            </w:r>
            <w:r w:rsidR="0030008C">
              <w:rPr>
                <w:noProof/>
                <w:webHidden/>
              </w:rPr>
              <w:instrText xml:space="preserve"> PAGEREF _Toc118224311 \h </w:instrText>
            </w:r>
            <w:r w:rsidR="0030008C">
              <w:rPr>
                <w:noProof/>
                <w:webHidden/>
              </w:rPr>
            </w:r>
            <w:r w:rsidR="0030008C">
              <w:rPr>
                <w:noProof/>
                <w:webHidden/>
              </w:rPr>
              <w:fldChar w:fldCharType="separate"/>
            </w:r>
            <w:r w:rsidR="0030008C">
              <w:rPr>
                <w:noProof/>
                <w:webHidden/>
              </w:rPr>
              <w:t>6</w:t>
            </w:r>
            <w:r w:rsidR="0030008C">
              <w:rPr>
                <w:noProof/>
                <w:webHidden/>
              </w:rPr>
              <w:fldChar w:fldCharType="end"/>
            </w:r>
          </w:hyperlink>
        </w:p>
        <w:p w14:paraId="79D7EAA9" w14:textId="2265A341" w:rsidR="0030008C" w:rsidRDefault="00000000">
          <w:pPr>
            <w:pStyle w:val="TOC2"/>
            <w:tabs>
              <w:tab w:val="left" w:pos="880"/>
              <w:tab w:val="right" w:leader="dot" w:pos="9350"/>
            </w:tabs>
            <w:rPr>
              <w:noProof/>
              <w:sz w:val="22"/>
              <w:szCs w:val="22"/>
              <w:lang w:val="en-GB" w:eastAsia="en-GB"/>
            </w:rPr>
          </w:pPr>
          <w:hyperlink w:anchor="_Toc118224312" w:history="1">
            <w:r w:rsidR="0030008C" w:rsidRPr="00D73C2A">
              <w:rPr>
                <w:rStyle w:val="Hyperlink"/>
                <w:noProof/>
              </w:rPr>
              <w:t>4.2.</w:t>
            </w:r>
            <w:r w:rsidR="0030008C">
              <w:rPr>
                <w:noProof/>
                <w:sz w:val="22"/>
                <w:szCs w:val="22"/>
                <w:lang w:val="en-GB" w:eastAsia="en-GB"/>
              </w:rPr>
              <w:tab/>
            </w:r>
            <w:r w:rsidR="0030008C" w:rsidRPr="00D73C2A">
              <w:rPr>
                <w:rStyle w:val="Hyperlink"/>
                <w:noProof/>
              </w:rPr>
              <w:t>Queries</w:t>
            </w:r>
            <w:r w:rsidR="0030008C">
              <w:rPr>
                <w:noProof/>
                <w:webHidden/>
              </w:rPr>
              <w:tab/>
            </w:r>
            <w:r w:rsidR="0030008C">
              <w:rPr>
                <w:noProof/>
                <w:webHidden/>
              </w:rPr>
              <w:fldChar w:fldCharType="begin"/>
            </w:r>
            <w:r w:rsidR="0030008C">
              <w:rPr>
                <w:noProof/>
                <w:webHidden/>
              </w:rPr>
              <w:instrText xml:space="preserve"> PAGEREF _Toc118224312 \h </w:instrText>
            </w:r>
            <w:r w:rsidR="0030008C">
              <w:rPr>
                <w:noProof/>
                <w:webHidden/>
              </w:rPr>
            </w:r>
            <w:r w:rsidR="0030008C">
              <w:rPr>
                <w:noProof/>
                <w:webHidden/>
              </w:rPr>
              <w:fldChar w:fldCharType="separate"/>
            </w:r>
            <w:r w:rsidR="0030008C">
              <w:rPr>
                <w:noProof/>
                <w:webHidden/>
              </w:rPr>
              <w:t>6</w:t>
            </w:r>
            <w:r w:rsidR="0030008C">
              <w:rPr>
                <w:noProof/>
                <w:webHidden/>
              </w:rPr>
              <w:fldChar w:fldCharType="end"/>
            </w:r>
          </w:hyperlink>
        </w:p>
        <w:p w14:paraId="6B525A51" w14:textId="62A80C8D" w:rsidR="0030008C" w:rsidRDefault="00000000">
          <w:pPr>
            <w:pStyle w:val="TOC2"/>
            <w:tabs>
              <w:tab w:val="left" w:pos="880"/>
              <w:tab w:val="right" w:leader="dot" w:pos="9350"/>
            </w:tabs>
            <w:rPr>
              <w:noProof/>
              <w:sz w:val="22"/>
              <w:szCs w:val="22"/>
              <w:lang w:val="en-GB" w:eastAsia="en-GB"/>
            </w:rPr>
          </w:pPr>
          <w:hyperlink w:anchor="_Toc118224313" w:history="1">
            <w:r w:rsidR="0030008C" w:rsidRPr="00D73C2A">
              <w:rPr>
                <w:rStyle w:val="Hyperlink"/>
                <w:noProof/>
              </w:rPr>
              <w:t>4.3.</w:t>
            </w:r>
            <w:r w:rsidR="0030008C">
              <w:rPr>
                <w:noProof/>
                <w:sz w:val="22"/>
                <w:szCs w:val="22"/>
                <w:lang w:val="en-GB" w:eastAsia="en-GB"/>
              </w:rPr>
              <w:tab/>
            </w:r>
            <w:r w:rsidR="0030008C" w:rsidRPr="00D73C2A">
              <w:rPr>
                <w:rStyle w:val="Hyperlink"/>
                <w:noProof/>
              </w:rPr>
              <w:t>Data</w:t>
            </w:r>
            <w:r w:rsidR="0030008C">
              <w:rPr>
                <w:noProof/>
                <w:webHidden/>
              </w:rPr>
              <w:tab/>
            </w:r>
            <w:r w:rsidR="0030008C">
              <w:rPr>
                <w:noProof/>
                <w:webHidden/>
              </w:rPr>
              <w:fldChar w:fldCharType="begin"/>
            </w:r>
            <w:r w:rsidR="0030008C">
              <w:rPr>
                <w:noProof/>
                <w:webHidden/>
              </w:rPr>
              <w:instrText xml:space="preserve"> PAGEREF _Toc118224313 \h </w:instrText>
            </w:r>
            <w:r w:rsidR="0030008C">
              <w:rPr>
                <w:noProof/>
                <w:webHidden/>
              </w:rPr>
            </w:r>
            <w:r w:rsidR="0030008C">
              <w:rPr>
                <w:noProof/>
                <w:webHidden/>
              </w:rPr>
              <w:fldChar w:fldCharType="separate"/>
            </w:r>
            <w:r w:rsidR="0030008C">
              <w:rPr>
                <w:noProof/>
                <w:webHidden/>
              </w:rPr>
              <w:t>6</w:t>
            </w:r>
            <w:r w:rsidR="0030008C">
              <w:rPr>
                <w:noProof/>
                <w:webHidden/>
              </w:rPr>
              <w:fldChar w:fldCharType="end"/>
            </w:r>
          </w:hyperlink>
        </w:p>
        <w:p w14:paraId="515FB841" w14:textId="3F5BAAA7" w:rsidR="0030008C" w:rsidRDefault="00000000">
          <w:pPr>
            <w:pStyle w:val="TOC2"/>
            <w:tabs>
              <w:tab w:val="left" w:pos="880"/>
              <w:tab w:val="right" w:leader="dot" w:pos="9350"/>
            </w:tabs>
            <w:rPr>
              <w:noProof/>
              <w:sz w:val="22"/>
              <w:szCs w:val="22"/>
              <w:lang w:val="en-GB" w:eastAsia="en-GB"/>
            </w:rPr>
          </w:pPr>
          <w:hyperlink w:anchor="_Toc118224314" w:history="1">
            <w:r w:rsidR="0030008C" w:rsidRPr="00D73C2A">
              <w:rPr>
                <w:rStyle w:val="Hyperlink"/>
                <w:noProof/>
              </w:rPr>
              <w:t>4.4.</w:t>
            </w:r>
            <w:r w:rsidR="0030008C">
              <w:rPr>
                <w:noProof/>
                <w:sz w:val="22"/>
                <w:szCs w:val="22"/>
                <w:lang w:val="en-GB" w:eastAsia="en-GB"/>
              </w:rPr>
              <w:tab/>
            </w:r>
            <w:r w:rsidR="0030008C" w:rsidRPr="00D73C2A">
              <w:rPr>
                <w:rStyle w:val="Hyperlink"/>
                <w:noProof/>
              </w:rPr>
              <w:t>Models</w:t>
            </w:r>
            <w:r w:rsidR="0030008C">
              <w:rPr>
                <w:noProof/>
                <w:webHidden/>
              </w:rPr>
              <w:tab/>
            </w:r>
            <w:r w:rsidR="0030008C">
              <w:rPr>
                <w:noProof/>
                <w:webHidden/>
              </w:rPr>
              <w:fldChar w:fldCharType="begin"/>
            </w:r>
            <w:r w:rsidR="0030008C">
              <w:rPr>
                <w:noProof/>
                <w:webHidden/>
              </w:rPr>
              <w:instrText xml:space="preserve"> PAGEREF _Toc118224314 \h </w:instrText>
            </w:r>
            <w:r w:rsidR="0030008C">
              <w:rPr>
                <w:noProof/>
                <w:webHidden/>
              </w:rPr>
            </w:r>
            <w:r w:rsidR="0030008C">
              <w:rPr>
                <w:noProof/>
                <w:webHidden/>
              </w:rPr>
              <w:fldChar w:fldCharType="separate"/>
            </w:r>
            <w:r w:rsidR="0030008C">
              <w:rPr>
                <w:noProof/>
                <w:webHidden/>
              </w:rPr>
              <w:t>6</w:t>
            </w:r>
            <w:r w:rsidR="0030008C">
              <w:rPr>
                <w:noProof/>
                <w:webHidden/>
              </w:rPr>
              <w:fldChar w:fldCharType="end"/>
            </w:r>
          </w:hyperlink>
        </w:p>
        <w:p w14:paraId="602C85EE" w14:textId="287D71B6" w:rsidR="0030008C" w:rsidRDefault="00000000">
          <w:pPr>
            <w:pStyle w:val="TOC3"/>
            <w:tabs>
              <w:tab w:val="left" w:pos="1100"/>
              <w:tab w:val="right" w:leader="dot" w:pos="9350"/>
            </w:tabs>
            <w:rPr>
              <w:noProof/>
              <w:sz w:val="22"/>
              <w:szCs w:val="22"/>
              <w:lang w:val="en-GB" w:eastAsia="en-GB"/>
            </w:rPr>
          </w:pPr>
          <w:hyperlink w:anchor="_Toc118224315" w:history="1">
            <w:r w:rsidR="0030008C" w:rsidRPr="00D73C2A">
              <w:rPr>
                <w:rStyle w:val="Hyperlink"/>
                <w:noProof/>
              </w:rPr>
              <w:t>4.4.1.</w:t>
            </w:r>
            <w:r w:rsidR="0030008C">
              <w:rPr>
                <w:noProof/>
                <w:sz w:val="22"/>
                <w:szCs w:val="22"/>
                <w:lang w:val="en-GB" w:eastAsia="en-GB"/>
              </w:rPr>
              <w:tab/>
            </w:r>
            <w:r w:rsidR="0030008C" w:rsidRPr="00D73C2A">
              <w:rPr>
                <w:rStyle w:val="Hyperlink"/>
                <w:noProof/>
              </w:rPr>
              <w:t>Generelle modelværdier</w:t>
            </w:r>
            <w:r w:rsidR="0030008C">
              <w:rPr>
                <w:noProof/>
                <w:webHidden/>
              </w:rPr>
              <w:tab/>
            </w:r>
            <w:r w:rsidR="0030008C">
              <w:rPr>
                <w:noProof/>
                <w:webHidden/>
              </w:rPr>
              <w:fldChar w:fldCharType="begin"/>
            </w:r>
            <w:r w:rsidR="0030008C">
              <w:rPr>
                <w:noProof/>
                <w:webHidden/>
              </w:rPr>
              <w:instrText xml:space="preserve"> PAGEREF _Toc118224315 \h </w:instrText>
            </w:r>
            <w:r w:rsidR="0030008C">
              <w:rPr>
                <w:noProof/>
                <w:webHidden/>
              </w:rPr>
            </w:r>
            <w:r w:rsidR="0030008C">
              <w:rPr>
                <w:noProof/>
                <w:webHidden/>
              </w:rPr>
              <w:fldChar w:fldCharType="separate"/>
            </w:r>
            <w:r w:rsidR="0030008C">
              <w:rPr>
                <w:noProof/>
                <w:webHidden/>
              </w:rPr>
              <w:t>8</w:t>
            </w:r>
            <w:r w:rsidR="0030008C">
              <w:rPr>
                <w:noProof/>
                <w:webHidden/>
              </w:rPr>
              <w:fldChar w:fldCharType="end"/>
            </w:r>
          </w:hyperlink>
        </w:p>
        <w:p w14:paraId="271AE004" w14:textId="7278CD84" w:rsidR="0030008C" w:rsidRDefault="00000000">
          <w:pPr>
            <w:pStyle w:val="TOC3"/>
            <w:tabs>
              <w:tab w:val="left" w:pos="1100"/>
              <w:tab w:val="right" w:leader="dot" w:pos="9350"/>
            </w:tabs>
            <w:rPr>
              <w:noProof/>
              <w:sz w:val="22"/>
              <w:szCs w:val="22"/>
              <w:lang w:val="en-GB" w:eastAsia="en-GB"/>
            </w:rPr>
          </w:pPr>
          <w:hyperlink w:anchor="_Toc118224316" w:history="1">
            <w:r w:rsidR="0030008C" w:rsidRPr="00D73C2A">
              <w:rPr>
                <w:rStyle w:val="Hyperlink"/>
                <w:noProof/>
              </w:rPr>
              <w:t>4.4.2.</w:t>
            </w:r>
            <w:r w:rsidR="0030008C">
              <w:rPr>
                <w:noProof/>
                <w:sz w:val="22"/>
                <w:szCs w:val="22"/>
                <w:lang w:val="en-GB" w:eastAsia="en-GB"/>
              </w:rPr>
              <w:tab/>
            </w:r>
            <w:r w:rsidR="0030008C" w:rsidRPr="00D73C2A">
              <w:rPr>
                <w:rStyle w:val="Hyperlink"/>
                <w:noProof/>
              </w:rPr>
              <w:t>Vej og Trafik</w:t>
            </w:r>
            <w:r w:rsidR="0030008C">
              <w:rPr>
                <w:noProof/>
                <w:webHidden/>
              </w:rPr>
              <w:tab/>
            </w:r>
            <w:r w:rsidR="0030008C">
              <w:rPr>
                <w:noProof/>
                <w:webHidden/>
              </w:rPr>
              <w:fldChar w:fldCharType="begin"/>
            </w:r>
            <w:r w:rsidR="0030008C">
              <w:rPr>
                <w:noProof/>
                <w:webHidden/>
              </w:rPr>
              <w:instrText xml:space="preserve"> PAGEREF _Toc118224316 \h </w:instrText>
            </w:r>
            <w:r w:rsidR="0030008C">
              <w:rPr>
                <w:noProof/>
                <w:webHidden/>
              </w:rPr>
            </w:r>
            <w:r w:rsidR="0030008C">
              <w:rPr>
                <w:noProof/>
                <w:webHidden/>
              </w:rPr>
              <w:fldChar w:fldCharType="separate"/>
            </w:r>
            <w:r w:rsidR="0030008C">
              <w:rPr>
                <w:noProof/>
                <w:webHidden/>
              </w:rPr>
              <w:t>9</w:t>
            </w:r>
            <w:r w:rsidR="0030008C">
              <w:rPr>
                <w:noProof/>
                <w:webHidden/>
              </w:rPr>
              <w:fldChar w:fldCharType="end"/>
            </w:r>
          </w:hyperlink>
        </w:p>
        <w:p w14:paraId="4D10CA27" w14:textId="3CACA810" w:rsidR="0030008C" w:rsidRDefault="00000000">
          <w:pPr>
            <w:pStyle w:val="TOC3"/>
            <w:tabs>
              <w:tab w:val="left" w:pos="1100"/>
              <w:tab w:val="right" w:leader="dot" w:pos="9350"/>
            </w:tabs>
            <w:rPr>
              <w:noProof/>
              <w:sz w:val="22"/>
              <w:szCs w:val="22"/>
              <w:lang w:val="en-GB" w:eastAsia="en-GB"/>
            </w:rPr>
          </w:pPr>
          <w:hyperlink w:anchor="_Toc118224317" w:history="1">
            <w:r w:rsidR="0030008C" w:rsidRPr="00D73C2A">
              <w:rPr>
                <w:rStyle w:val="Hyperlink"/>
                <w:noProof/>
              </w:rPr>
              <w:t>4.4.3.</w:t>
            </w:r>
            <w:r w:rsidR="0030008C">
              <w:rPr>
                <w:noProof/>
                <w:sz w:val="22"/>
                <w:szCs w:val="22"/>
                <w:lang w:val="en-GB" w:eastAsia="en-GB"/>
              </w:rPr>
              <w:tab/>
            </w:r>
            <w:r w:rsidR="0030008C" w:rsidRPr="00D73C2A">
              <w:rPr>
                <w:rStyle w:val="Hyperlink"/>
                <w:noProof/>
              </w:rPr>
              <w:t>Offentlig service</w:t>
            </w:r>
            <w:r w:rsidR="0030008C">
              <w:rPr>
                <w:noProof/>
                <w:webHidden/>
              </w:rPr>
              <w:tab/>
            </w:r>
            <w:r w:rsidR="0030008C">
              <w:rPr>
                <w:noProof/>
                <w:webHidden/>
              </w:rPr>
              <w:fldChar w:fldCharType="begin"/>
            </w:r>
            <w:r w:rsidR="0030008C">
              <w:rPr>
                <w:noProof/>
                <w:webHidden/>
              </w:rPr>
              <w:instrText xml:space="preserve"> PAGEREF _Toc118224317 \h </w:instrText>
            </w:r>
            <w:r w:rsidR="0030008C">
              <w:rPr>
                <w:noProof/>
                <w:webHidden/>
              </w:rPr>
            </w:r>
            <w:r w:rsidR="0030008C">
              <w:rPr>
                <w:noProof/>
                <w:webHidden/>
              </w:rPr>
              <w:fldChar w:fldCharType="separate"/>
            </w:r>
            <w:r w:rsidR="0030008C">
              <w:rPr>
                <w:noProof/>
                <w:webHidden/>
              </w:rPr>
              <w:t>10</w:t>
            </w:r>
            <w:r w:rsidR="0030008C">
              <w:rPr>
                <w:noProof/>
                <w:webHidden/>
              </w:rPr>
              <w:fldChar w:fldCharType="end"/>
            </w:r>
          </w:hyperlink>
        </w:p>
        <w:p w14:paraId="182805B3" w14:textId="617ADF20" w:rsidR="0030008C" w:rsidRDefault="00000000">
          <w:pPr>
            <w:pStyle w:val="TOC3"/>
            <w:tabs>
              <w:tab w:val="left" w:pos="1100"/>
              <w:tab w:val="right" w:leader="dot" w:pos="9350"/>
            </w:tabs>
            <w:rPr>
              <w:noProof/>
              <w:sz w:val="22"/>
              <w:szCs w:val="22"/>
              <w:lang w:val="en-GB" w:eastAsia="en-GB"/>
            </w:rPr>
          </w:pPr>
          <w:hyperlink w:anchor="_Toc118224318" w:history="1">
            <w:r w:rsidR="0030008C" w:rsidRPr="00D73C2A">
              <w:rPr>
                <w:rStyle w:val="Hyperlink"/>
                <w:noProof/>
              </w:rPr>
              <w:t>4.4.4.</w:t>
            </w:r>
            <w:r w:rsidR="0030008C">
              <w:rPr>
                <w:noProof/>
                <w:sz w:val="22"/>
                <w:szCs w:val="22"/>
                <w:lang w:val="en-GB" w:eastAsia="en-GB"/>
              </w:rPr>
              <w:tab/>
            </w:r>
            <w:r w:rsidR="0030008C" w:rsidRPr="00D73C2A">
              <w:rPr>
                <w:rStyle w:val="Hyperlink"/>
                <w:noProof/>
              </w:rPr>
              <w:t>Bygninger</w:t>
            </w:r>
            <w:r w:rsidR="0030008C">
              <w:rPr>
                <w:noProof/>
                <w:webHidden/>
              </w:rPr>
              <w:tab/>
            </w:r>
            <w:r w:rsidR="0030008C">
              <w:rPr>
                <w:noProof/>
                <w:webHidden/>
              </w:rPr>
              <w:fldChar w:fldCharType="begin"/>
            </w:r>
            <w:r w:rsidR="0030008C">
              <w:rPr>
                <w:noProof/>
                <w:webHidden/>
              </w:rPr>
              <w:instrText xml:space="preserve"> PAGEREF _Toc118224318 \h </w:instrText>
            </w:r>
            <w:r w:rsidR="0030008C">
              <w:rPr>
                <w:noProof/>
                <w:webHidden/>
              </w:rPr>
            </w:r>
            <w:r w:rsidR="0030008C">
              <w:rPr>
                <w:noProof/>
                <w:webHidden/>
              </w:rPr>
              <w:fldChar w:fldCharType="separate"/>
            </w:r>
            <w:r w:rsidR="0030008C">
              <w:rPr>
                <w:noProof/>
                <w:webHidden/>
              </w:rPr>
              <w:t>10</w:t>
            </w:r>
            <w:r w:rsidR="0030008C">
              <w:rPr>
                <w:noProof/>
                <w:webHidden/>
              </w:rPr>
              <w:fldChar w:fldCharType="end"/>
            </w:r>
          </w:hyperlink>
        </w:p>
        <w:p w14:paraId="526F5B19" w14:textId="6B92E17B" w:rsidR="0030008C" w:rsidRDefault="00000000">
          <w:pPr>
            <w:pStyle w:val="TOC3"/>
            <w:tabs>
              <w:tab w:val="left" w:pos="1100"/>
              <w:tab w:val="right" w:leader="dot" w:pos="9350"/>
            </w:tabs>
            <w:rPr>
              <w:noProof/>
              <w:sz w:val="22"/>
              <w:szCs w:val="22"/>
              <w:lang w:val="en-GB" w:eastAsia="en-GB"/>
            </w:rPr>
          </w:pPr>
          <w:hyperlink w:anchor="_Toc118224319" w:history="1">
            <w:r w:rsidR="0030008C" w:rsidRPr="00D73C2A">
              <w:rPr>
                <w:rStyle w:val="Hyperlink"/>
                <w:noProof/>
              </w:rPr>
              <w:t>4.4.5.</w:t>
            </w:r>
            <w:r w:rsidR="0030008C">
              <w:rPr>
                <w:noProof/>
                <w:sz w:val="22"/>
                <w:szCs w:val="22"/>
                <w:lang w:val="en-GB" w:eastAsia="en-GB"/>
              </w:rPr>
              <w:tab/>
            </w:r>
            <w:r w:rsidR="0030008C" w:rsidRPr="00D73C2A">
              <w:rPr>
                <w:rStyle w:val="Hyperlink"/>
                <w:noProof/>
              </w:rPr>
              <w:t>Kritisk infrastruktur</w:t>
            </w:r>
            <w:r w:rsidR="0030008C">
              <w:rPr>
                <w:noProof/>
                <w:webHidden/>
              </w:rPr>
              <w:tab/>
            </w:r>
            <w:r w:rsidR="0030008C">
              <w:rPr>
                <w:noProof/>
                <w:webHidden/>
              </w:rPr>
              <w:fldChar w:fldCharType="begin"/>
            </w:r>
            <w:r w:rsidR="0030008C">
              <w:rPr>
                <w:noProof/>
                <w:webHidden/>
              </w:rPr>
              <w:instrText xml:space="preserve"> PAGEREF _Toc118224319 \h </w:instrText>
            </w:r>
            <w:r w:rsidR="0030008C">
              <w:rPr>
                <w:noProof/>
                <w:webHidden/>
              </w:rPr>
            </w:r>
            <w:r w:rsidR="0030008C">
              <w:rPr>
                <w:noProof/>
                <w:webHidden/>
              </w:rPr>
              <w:fldChar w:fldCharType="separate"/>
            </w:r>
            <w:r w:rsidR="0030008C">
              <w:rPr>
                <w:noProof/>
                <w:webHidden/>
              </w:rPr>
              <w:t>12</w:t>
            </w:r>
            <w:r w:rsidR="0030008C">
              <w:rPr>
                <w:noProof/>
                <w:webHidden/>
              </w:rPr>
              <w:fldChar w:fldCharType="end"/>
            </w:r>
          </w:hyperlink>
        </w:p>
        <w:p w14:paraId="1506BB55" w14:textId="7462DB22" w:rsidR="0030008C" w:rsidRDefault="00000000">
          <w:pPr>
            <w:pStyle w:val="TOC3"/>
            <w:tabs>
              <w:tab w:val="left" w:pos="1100"/>
              <w:tab w:val="right" w:leader="dot" w:pos="9350"/>
            </w:tabs>
            <w:rPr>
              <w:noProof/>
              <w:sz w:val="22"/>
              <w:szCs w:val="22"/>
              <w:lang w:val="en-GB" w:eastAsia="en-GB"/>
            </w:rPr>
          </w:pPr>
          <w:hyperlink w:anchor="_Toc118224320" w:history="1">
            <w:r w:rsidR="0030008C" w:rsidRPr="00D73C2A">
              <w:rPr>
                <w:rStyle w:val="Hyperlink"/>
                <w:noProof/>
              </w:rPr>
              <w:t>4.4.6.</w:t>
            </w:r>
            <w:r w:rsidR="0030008C">
              <w:rPr>
                <w:noProof/>
                <w:sz w:val="22"/>
                <w:szCs w:val="22"/>
                <w:lang w:val="en-GB" w:eastAsia="en-GB"/>
              </w:rPr>
              <w:tab/>
            </w:r>
            <w:r w:rsidR="0030008C" w:rsidRPr="00D73C2A">
              <w:rPr>
                <w:rStyle w:val="Hyperlink"/>
                <w:noProof/>
              </w:rPr>
              <w:t>Rekreative områder</w:t>
            </w:r>
            <w:r w:rsidR="0030008C">
              <w:rPr>
                <w:noProof/>
                <w:webHidden/>
              </w:rPr>
              <w:tab/>
            </w:r>
            <w:r w:rsidR="0030008C">
              <w:rPr>
                <w:noProof/>
                <w:webHidden/>
              </w:rPr>
              <w:fldChar w:fldCharType="begin"/>
            </w:r>
            <w:r w:rsidR="0030008C">
              <w:rPr>
                <w:noProof/>
                <w:webHidden/>
              </w:rPr>
              <w:instrText xml:space="preserve"> PAGEREF _Toc118224320 \h </w:instrText>
            </w:r>
            <w:r w:rsidR="0030008C">
              <w:rPr>
                <w:noProof/>
                <w:webHidden/>
              </w:rPr>
            </w:r>
            <w:r w:rsidR="0030008C">
              <w:rPr>
                <w:noProof/>
                <w:webHidden/>
              </w:rPr>
              <w:fldChar w:fldCharType="separate"/>
            </w:r>
            <w:r w:rsidR="0030008C">
              <w:rPr>
                <w:noProof/>
                <w:webHidden/>
              </w:rPr>
              <w:t>13</w:t>
            </w:r>
            <w:r w:rsidR="0030008C">
              <w:rPr>
                <w:noProof/>
                <w:webHidden/>
              </w:rPr>
              <w:fldChar w:fldCharType="end"/>
            </w:r>
          </w:hyperlink>
        </w:p>
        <w:p w14:paraId="3E4D58E9" w14:textId="40F1A5A4" w:rsidR="0030008C" w:rsidRDefault="00000000">
          <w:pPr>
            <w:pStyle w:val="TOC3"/>
            <w:tabs>
              <w:tab w:val="left" w:pos="1100"/>
              <w:tab w:val="right" w:leader="dot" w:pos="9350"/>
            </w:tabs>
            <w:rPr>
              <w:noProof/>
              <w:sz w:val="22"/>
              <w:szCs w:val="22"/>
              <w:lang w:val="en-GB" w:eastAsia="en-GB"/>
            </w:rPr>
          </w:pPr>
          <w:hyperlink w:anchor="_Toc118224321" w:history="1">
            <w:r w:rsidR="0030008C" w:rsidRPr="00D73C2A">
              <w:rPr>
                <w:rStyle w:val="Hyperlink"/>
                <w:noProof/>
              </w:rPr>
              <w:t>4.4.7.</w:t>
            </w:r>
            <w:r w:rsidR="0030008C">
              <w:rPr>
                <w:noProof/>
                <w:sz w:val="22"/>
                <w:szCs w:val="22"/>
                <w:lang w:val="en-GB" w:eastAsia="en-GB"/>
              </w:rPr>
              <w:tab/>
            </w:r>
            <w:r w:rsidR="0030008C" w:rsidRPr="00D73C2A">
              <w:rPr>
                <w:rStyle w:val="Hyperlink"/>
                <w:noProof/>
              </w:rPr>
              <w:t>Biodiversitet</w:t>
            </w:r>
            <w:r w:rsidR="0030008C">
              <w:rPr>
                <w:noProof/>
                <w:webHidden/>
              </w:rPr>
              <w:tab/>
            </w:r>
            <w:r w:rsidR="0030008C">
              <w:rPr>
                <w:noProof/>
                <w:webHidden/>
              </w:rPr>
              <w:fldChar w:fldCharType="begin"/>
            </w:r>
            <w:r w:rsidR="0030008C">
              <w:rPr>
                <w:noProof/>
                <w:webHidden/>
              </w:rPr>
              <w:instrText xml:space="preserve"> PAGEREF _Toc118224321 \h </w:instrText>
            </w:r>
            <w:r w:rsidR="0030008C">
              <w:rPr>
                <w:noProof/>
                <w:webHidden/>
              </w:rPr>
            </w:r>
            <w:r w:rsidR="0030008C">
              <w:rPr>
                <w:noProof/>
                <w:webHidden/>
              </w:rPr>
              <w:fldChar w:fldCharType="separate"/>
            </w:r>
            <w:r w:rsidR="0030008C">
              <w:rPr>
                <w:noProof/>
                <w:webHidden/>
              </w:rPr>
              <w:t>14</w:t>
            </w:r>
            <w:r w:rsidR="0030008C">
              <w:rPr>
                <w:noProof/>
                <w:webHidden/>
              </w:rPr>
              <w:fldChar w:fldCharType="end"/>
            </w:r>
          </w:hyperlink>
        </w:p>
        <w:p w14:paraId="3858C2DA" w14:textId="503F0CA6" w:rsidR="0030008C" w:rsidRDefault="00000000">
          <w:pPr>
            <w:pStyle w:val="TOC3"/>
            <w:tabs>
              <w:tab w:val="left" w:pos="1100"/>
              <w:tab w:val="right" w:leader="dot" w:pos="9350"/>
            </w:tabs>
            <w:rPr>
              <w:noProof/>
              <w:sz w:val="22"/>
              <w:szCs w:val="22"/>
              <w:lang w:val="en-GB" w:eastAsia="en-GB"/>
            </w:rPr>
          </w:pPr>
          <w:hyperlink w:anchor="_Toc118224322" w:history="1">
            <w:r w:rsidR="0030008C" w:rsidRPr="00D73C2A">
              <w:rPr>
                <w:rStyle w:val="Hyperlink"/>
                <w:noProof/>
              </w:rPr>
              <w:t>4.4.8.</w:t>
            </w:r>
            <w:r w:rsidR="0030008C">
              <w:rPr>
                <w:noProof/>
                <w:sz w:val="22"/>
                <w:szCs w:val="22"/>
                <w:lang w:val="en-GB" w:eastAsia="en-GB"/>
              </w:rPr>
              <w:tab/>
            </w:r>
            <w:r w:rsidR="0030008C" w:rsidRPr="00D73C2A">
              <w:rPr>
                <w:rStyle w:val="Hyperlink"/>
                <w:noProof/>
              </w:rPr>
              <w:t>Turisme</w:t>
            </w:r>
            <w:r w:rsidR="0030008C">
              <w:rPr>
                <w:noProof/>
                <w:webHidden/>
              </w:rPr>
              <w:tab/>
            </w:r>
            <w:r w:rsidR="0030008C">
              <w:rPr>
                <w:noProof/>
                <w:webHidden/>
              </w:rPr>
              <w:fldChar w:fldCharType="begin"/>
            </w:r>
            <w:r w:rsidR="0030008C">
              <w:rPr>
                <w:noProof/>
                <w:webHidden/>
              </w:rPr>
              <w:instrText xml:space="preserve"> PAGEREF _Toc118224322 \h </w:instrText>
            </w:r>
            <w:r w:rsidR="0030008C">
              <w:rPr>
                <w:noProof/>
                <w:webHidden/>
              </w:rPr>
            </w:r>
            <w:r w:rsidR="0030008C">
              <w:rPr>
                <w:noProof/>
                <w:webHidden/>
              </w:rPr>
              <w:fldChar w:fldCharType="separate"/>
            </w:r>
            <w:r w:rsidR="0030008C">
              <w:rPr>
                <w:noProof/>
                <w:webHidden/>
              </w:rPr>
              <w:t>14</w:t>
            </w:r>
            <w:r w:rsidR="0030008C">
              <w:rPr>
                <w:noProof/>
                <w:webHidden/>
              </w:rPr>
              <w:fldChar w:fldCharType="end"/>
            </w:r>
          </w:hyperlink>
        </w:p>
        <w:p w14:paraId="403807BA" w14:textId="3C3C97A9" w:rsidR="0030008C" w:rsidRDefault="00000000">
          <w:pPr>
            <w:pStyle w:val="TOC3"/>
            <w:tabs>
              <w:tab w:val="left" w:pos="1100"/>
              <w:tab w:val="right" w:leader="dot" w:pos="9350"/>
            </w:tabs>
            <w:rPr>
              <w:noProof/>
              <w:sz w:val="22"/>
              <w:szCs w:val="22"/>
              <w:lang w:val="en-GB" w:eastAsia="en-GB"/>
            </w:rPr>
          </w:pPr>
          <w:hyperlink w:anchor="_Toc118224323" w:history="1">
            <w:r w:rsidR="0030008C" w:rsidRPr="00D73C2A">
              <w:rPr>
                <w:rStyle w:val="Hyperlink"/>
                <w:noProof/>
              </w:rPr>
              <w:t>4.4.9.</w:t>
            </w:r>
            <w:r w:rsidR="0030008C">
              <w:rPr>
                <w:noProof/>
                <w:sz w:val="22"/>
                <w:szCs w:val="22"/>
                <w:lang w:val="en-GB" w:eastAsia="en-GB"/>
              </w:rPr>
              <w:tab/>
            </w:r>
            <w:r w:rsidR="0030008C" w:rsidRPr="00D73C2A">
              <w:rPr>
                <w:rStyle w:val="Hyperlink"/>
                <w:noProof/>
              </w:rPr>
              <w:t>Mennesker og helbred</w:t>
            </w:r>
            <w:r w:rsidR="0030008C">
              <w:rPr>
                <w:noProof/>
                <w:webHidden/>
              </w:rPr>
              <w:tab/>
            </w:r>
            <w:r w:rsidR="0030008C">
              <w:rPr>
                <w:noProof/>
                <w:webHidden/>
              </w:rPr>
              <w:fldChar w:fldCharType="begin"/>
            </w:r>
            <w:r w:rsidR="0030008C">
              <w:rPr>
                <w:noProof/>
                <w:webHidden/>
              </w:rPr>
              <w:instrText xml:space="preserve"> PAGEREF _Toc118224323 \h </w:instrText>
            </w:r>
            <w:r w:rsidR="0030008C">
              <w:rPr>
                <w:noProof/>
                <w:webHidden/>
              </w:rPr>
            </w:r>
            <w:r w:rsidR="0030008C">
              <w:rPr>
                <w:noProof/>
                <w:webHidden/>
              </w:rPr>
              <w:fldChar w:fldCharType="separate"/>
            </w:r>
            <w:r w:rsidR="0030008C">
              <w:rPr>
                <w:noProof/>
                <w:webHidden/>
              </w:rPr>
              <w:t>16</w:t>
            </w:r>
            <w:r w:rsidR="0030008C">
              <w:rPr>
                <w:noProof/>
                <w:webHidden/>
              </w:rPr>
              <w:fldChar w:fldCharType="end"/>
            </w:r>
          </w:hyperlink>
        </w:p>
        <w:p w14:paraId="408D3EF1" w14:textId="524BD2D8" w:rsidR="0030008C" w:rsidRDefault="00000000">
          <w:pPr>
            <w:pStyle w:val="TOC3"/>
            <w:tabs>
              <w:tab w:val="left" w:pos="1320"/>
              <w:tab w:val="right" w:leader="dot" w:pos="9350"/>
            </w:tabs>
            <w:rPr>
              <w:noProof/>
              <w:sz w:val="22"/>
              <w:szCs w:val="22"/>
              <w:lang w:val="en-GB" w:eastAsia="en-GB"/>
            </w:rPr>
          </w:pPr>
          <w:hyperlink w:anchor="_Toc118224324" w:history="1">
            <w:r w:rsidR="0030008C" w:rsidRPr="00D73C2A">
              <w:rPr>
                <w:rStyle w:val="Hyperlink"/>
                <w:noProof/>
              </w:rPr>
              <w:t>4.4.10.</w:t>
            </w:r>
            <w:r w:rsidR="0030008C">
              <w:rPr>
                <w:noProof/>
                <w:sz w:val="22"/>
                <w:szCs w:val="22"/>
                <w:lang w:val="en-GB" w:eastAsia="en-GB"/>
              </w:rPr>
              <w:tab/>
            </w:r>
            <w:r w:rsidR="0030008C" w:rsidRPr="00D73C2A">
              <w:rPr>
                <w:rStyle w:val="Hyperlink"/>
                <w:noProof/>
              </w:rPr>
              <w:t>Industri</w:t>
            </w:r>
            <w:r w:rsidR="0030008C">
              <w:rPr>
                <w:noProof/>
                <w:webHidden/>
              </w:rPr>
              <w:tab/>
            </w:r>
            <w:r w:rsidR="0030008C">
              <w:rPr>
                <w:noProof/>
                <w:webHidden/>
              </w:rPr>
              <w:fldChar w:fldCharType="begin"/>
            </w:r>
            <w:r w:rsidR="0030008C">
              <w:rPr>
                <w:noProof/>
                <w:webHidden/>
              </w:rPr>
              <w:instrText xml:space="preserve"> PAGEREF _Toc118224324 \h </w:instrText>
            </w:r>
            <w:r w:rsidR="0030008C">
              <w:rPr>
                <w:noProof/>
                <w:webHidden/>
              </w:rPr>
            </w:r>
            <w:r w:rsidR="0030008C">
              <w:rPr>
                <w:noProof/>
                <w:webHidden/>
              </w:rPr>
              <w:fldChar w:fldCharType="separate"/>
            </w:r>
            <w:r w:rsidR="0030008C">
              <w:rPr>
                <w:noProof/>
                <w:webHidden/>
              </w:rPr>
              <w:t>16</w:t>
            </w:r>
            <w:r w:rsidR="0030008C">
              <w:rPr>
                <w:noProof/>
                <w:webHidden/>
              </w:rPr>
              <w:fldChar w:fldCharType="end"/>
            </w:r>
          </w:hyperlink>
        </w:p>
        <w:p w14:paraId="05B46B43" w14:textId="1F5004A5" w:rsidR="0030008C" w:rsidRDefault="00000000">
          <w:pPr>
            <w:pStyle w:val="TOC3"/>
            <w:tabs>
              <w:tab w:val="right" w:leader="dot" w:pos="9350"/>
            </w:tabs>
            <w:rPr>
              <w:noProof/>
              <w:sz w:val="22"/>
              <w:szCs w:val="22"/>
              <w:lang w:val="en-GB" w:eastAsia="en-GB"/>
            </w:rPr>
          </w:pPr>
          <w:hyperlink w:anchor="_Toc118224325" w:history="1">
            <w:r w:rsidR="0030008C" w:rsidRPr="00D73C2A">
              <w:rPr>
                <w:rStyle w:val="Hyperlink"/>
                <w:noProof/>
              </w:rPr>
              <w:t>4.4.11. Landbrug</w:t>
            </w:r>
            <w:r w:rsidR="0030008C">
              <w:rPr>
                <w:noProof/>
                <w:webHidden/>
              </w:rPr>
              <w:tab/>
            </w:r>
            <w:r w:rsidR="0030008C">
              <w:rPr>
                <w:noProof/>
                <w:webHidden/>
              </w:rPr>
              <w:fldChar w:fldCharType="begin"/>
            </w:r>
            <w:r w:rsidR="0030008C">
              <w:rPr>
                <w:noProof/>
                <w:webHidden/>
              </w:rPr>
              <w:instrText xml:space="preserve"> PAGEREF _Toc118224325 \h </w:instrText>
            </w:r>
            <w:r w:rsidR="0030008C">
              <w:rPr>
                <w:noProof/>
                <w:webHidden/>
              </w:rPr>
            </w:r>
            <w:r w:rsidR="0030008C">
              <w:rPr>
                <w:noProof/>
                <w:webHidden/>
              </w:rPr>
              <w:fldChar w:fldCharType="separate"/>
            </w:r>
            <w:r w:rsidR="0030008C">
              <w:rPr>
                <w:noProof/>
                <w:webHidden/>
              </w:rPr>
              <w:t>17</w:t>
            </w:r>
            <w:r w:rsidR="0030008C">
              <w:rPr>
                <w:noProof/>
                <w:webHidden/>
              </w:rPr>
              <w:fldChar w:fldCharType="end"/>
            </w:r>
          </w:hyperlink>
        </w:p>
        <w:p w14:paraId="7583964B" w14:textId="55215458" w:rsidR="0030008C" w:rsidRDefault="00000000">
          <w:pPr>
            <w:pStyle w:val="TOC1"/>
            <w:tabs>
              <w:tab w:val="left" w:pos="660"/>
              <w:tab w:val="right" w:leader="dot" w:pos="9350"/>
            </w:tabs>
            <w:rPr>
              <w:noProof/>
              <w:sz w:val="22"/>
              <w:szCs w:val="22"/>
              <w:lang w:val="en-GB" w:eastAsia="en-GB"/>
            </w:rPr>
          </w:pPr>
          <w:hyperlink w:anchor="_Toc118224326" w:history="1">
            <w:r w:rsidR="0030008C" w:rsidRPr="00D73C2A">
              <w:rPr>
                <w:rStyle w:val="Hyperlink"/>
                <w:noProof/>
              </w:rPr>
              <w:t>5.</w:t>
            </w:r>
            <w:r w:rsidR="0030008C">
              <w:rPr>
                <w:noProof/>
                <w:sz w:val="22"/>
                <w:szCs w:val="22"/>
                <w:lang w:val="en-GB" w:eastAsia="en-GB"/>
              </w:rPr>
              <w:tab/>
            </w:r>
            <w:r w:rsidR="0030008C" w:rsidRPr="00D73C2A">
              <w:rPr>
                <w:rStyle w:val="Hyperlink"/>
                <w:noProof/>
              </w:rPr>
              <w:t>Sådan gennemfører du en beregning</w:t>
            </w:r>
            <w:r w:rsidR="0030008C">
              <w:rPr>
                <w:noProof/>
                <w:webHidden/>
              </w:rPr>
              <w:tab/>
            </w:r>
            <w:r w:rsidR="0030008C">
              <w:rPr>
                <w:noProof/>
                <w:webHidden/>
              </w:rPr>
              <w:fldChar w:fldCharType="begin"/>
            </w:r>
            <w:r w:rsidR="0030008C">
              <w:rPr>
                <w:noProof/>
                <w:webHidden/>
              </w:rPr>
              <w:instrText xml:space="preserve"> PAGEREF _Toc118224326 \h </w:instrText>
            </w:r>
            <w:r w:rsidR="0030008C">
              <w:rPr>
                <w:noProof/>
                <w:webHidden/>
              </w:rPr>
            </w:r>
            <w:r w:rsidR="0030008C">
              <w:rPr>
                <w:noProof/>
                <w:webHidden/>
              </w:rPr>
              <w:fldChar w:fldCharType="separate"/>
            </w:r>
            <w:r w:rsidR="0030008C">
              <w:rPr>
                <w:noProof/>
                <w:webHidden/>
              </w:rPr>
              <w:t>17</w:t>
            </w:r>
            <w:r w:rsidR="0030008C">
              <w:rPr>
                <w:noProof/>
                <w:webHidden/>
              </w:rPr>
              <w:fldChar w:fldCharType="end"/>
            </w:r>
          </w:hyperlink>
        </w:p>
        <w:p w14:paraId="5429BAD9" w14:textId="632DD3DF" w:rsidR="0030008C" w:rsidRDefault="00000000">
          <w:pPr>
            <w:pStyle w:val="TOC1"/>
            <w:tabs>
              <w:tab w:val="left" w:pos="660"/>
              <w:tab w:val="right" w:leader="dot" w:pos="9350"/>
            </w:tabs>
            <w:rPr>
              <w:noProof/>
              <w:sz w:val="22"/>
              <w:szCs w:val="22"/>
              <w:lang w:val="en-GB" w:eastAsia="en-GB"/>
            </w:rPr>
          </w:pPr>
          <w:hyperlink w:anchor="_Toc118224327" w:history="1">
            <w:r w:rsidR="0030008C" w:rsidRPr="00D73C2A">
              <w:rPr>
                <w:rStyle w:val="Hyperlink"/>
                <w:noProof/>
              </w:rPr>
              <w:t>6.</w:t>
            </w:r>
            <w:r w:rsidR="0030008C">
              <w:rPr>
                <w:noProof/>
                <w:sz w:val="22"/>
                <w:szCs w:val="22"/>
                <w:lang w:val="en-GB" w:eastAsia="en-GB"/>
              </w:rPr>
              <w:tab/>
            </w:r>
            <w:r w:rsidR="0030008C" w:rsidRPr="00D73C2A">
              <w:rPr>
                <w:rStyle w:val="Hyperlink"/>
                <w:noProof/>
              </w:rPr>
              <w:t>Cells – opsummering af beregninger i celler</w:t>
            </w:r>
            <w:r w:rsidR="0030008C">
              <w:rPr>
                <w:noProof/>
                <w:webHidden/>
              </w:rPr>
              <w:tab/>
            </w:r>
            <w:r w:rsidR="0030008C">
              <w:rPr>
                <w:noProof/>
                <w:webHidden/>
              </w:rPr>
              <w:fldChar w:fldCharType="begin"/>
            </w:r>
            <w:r w:rsidR="0030008C">
              <w:rPr>
                <w:noProof/>
                <w:webHidden/>
              </w:rPr>
              <w:instrText xml:space="preserve"> PAGEREF _Toc118224327 \h </w:instrText>
            </w:r>
            <w:r w:rsidR="0030008C">
              <w:rPr>
                <w:noProof/>
                <w:webHidden/>
              </w:rPr>
            </w:r>
            <w:r w:rsidR="0030008C">
              <w:rPr>
                <w:noProof/>
                <w:webHidden/>
              </w:rPr>
              <w:fldChar w:fldCharType="separate"/>
            </w:r>
            <w:r w:rsidR="0030008C">
              <w:rPr>
                <w:noProof/>
                <w:webHidden/>
              </w:rPr>
              <w:t>18</w:t>
            </w:r>
            <w:r w:rsidR="0030008C">
              <w:rPr>
                <w:noProof/>
                <w:webHidden/>
              </w:rPr>
              <w:fldChar w:fldCharType="end"/>
            </w:r>
          </w:hyperlink>
        </w:p>
        <w:p w14:paraId="5FF1FD8F" w14:textId="3FB61E05" w:rsidR="0030008C" w:rsidRDefault="00000000">
          <w:pPr>
            <w:pStyle w:val="TOC2"/>
            <w:tabs>
              <w:tab w:val="left" w:pos="880"/>
              <w:tab w:val="right" w:leader="dot" w:pos="9350"/>
            </w:tabs>
            <w:rPr>
              <w:noProof/>
              <w:sz w:val="22"/>
              <w:szCs w:val="22"/>
              <w:lang w:val="en-GB" w:eastAsia="en-GB"/>
            </w:rPr>
          </w:pPr>
          <w:hyperlink w:anchor="_Toc118224328" w:history="1">
            <w:r w:rsidR="0030008C" w:rsidRPr="00D73C2A">
              <w:rPr>
                <w:rStyle w:val="Hyperlink"/>
                <w:noProof/>
              </w:rPr>
              <w:t xml:space="preserve">6.1 </w:t>
            </w:r>
            <w:r w:rsidR="0030008C">
              <w:rPr>
                <w:noProof/>
                <w:sz w:val="22"/>
                <w:szCs w:val="22"/>
                <w:lang w:val="en-GB" w:eastAsia="en-GB"/>
              </w:rPr>
              <w:tab/>
            </w:r>
            <w:r w:rsidR="0030008C" w:rsidRPr="00D73C2A">
              <w:rPr>
                <w:rStyle w:val="Hyperlink"/>
                <w:noProof/>
              </w:rPr>
              <w:t>Sådan opsummeres til celler under fanen Cells</w:t>
            </w:r>
            <w:r w:rsidR="0030008C">
              <w:rPr>
                <w:noProof/>
                <w:webHidden/>
              </w:rPr>
              <w:tab/>
            </w:r>
            <w:r w:rsidR="0030008C">
              <w:rPr>
                <w:noProof/>
                <w:webHidden/>
              </w:rPr>
              <w:fldChar w:fldCharType="begin"/>
            </w:r>
            <w:r w:rsidR="0030008C">
              <w:rPr>
                <w:noProof/>
                <w:webHidden/>
              </w:rPr>
              <w:instrText xml:space="preserve"> PAGEREF _Toc118224328 \h </w:instrText>
            </w:r>
            <w:r w:rsidR="0030008C">
              <w:rPr>
                <w:noProof/>
                <w:webHidden/>
              </w:rPr>
            </w:r>
            <w:r w:rsidR="0030008C">
              <w:rPr>
                <w:noProof/>
                <w:webHidden/>
              </w:rPr>
              <w:fldChar w:fldCharType="separate"/>
            </w:r>
            <w:r w:rsidR="0030008C">
              <w:rPr>
                <w:noProof/>
                <w:webHidden/>
              </w:rPr>
              <w:t>19</w:t>
            </w:r>
            <w:r w:rsidR="0030008C">
              <w:rPr>
                <w:noProof/>
                <w:webHidden/>
              </w:rPr>
              <w:fldChar w:fldCharType="end"/>
            </w:r>
          </w:hyperlink>
        </w:p>
        <w:p w14:paraId="619931E9" w14:textId="3649B1EB" w:rsidR="0030008C" w:rsidRDefault="00000000">
          <w:pPr>
            <w:pStyle w:val="TOC3"/>
            <w:tabs>
              <w:tab w:val="left" w:pos="1100"/>
              <w:tab w:val="right" w:leader="dot" w:pos="9350"/>
            </w:tabs>
            <w:rPr>
              <w:noProof/>
              <w:sz w:val="22"/>
              <w:szCs w:val="22"/>
              <w:lang w:val="en-GB" w:eastAsia="en-GB"/>
            </w:rPr>
          </w:pPr>
          <w:hyperlink w:anchor="_Toc118224329" w:history="1">
            <w:r w:rsidR="0030008C" w:rsidRPr="00D73C2A">
              <w:rPr>
                <w:rStyle w:val="Hyperlink"/>
                <w:noProof/>
                <w:lang w:val="en-GB"/>
              </w:rPr>
              <w:t>6.1.1.</w:t>
            </w:r>
            <w:r w:rsidR="0030008C">
              <w:rPr>
                <w:noProof/>
                <w:sz w:val="22"/>
                <w:szCs w:val="22"/>
                <w:lang w:val="en-GB" w:eastAsia="en-GB"/>
              </w:rPr>
              <w:tab/>
            </w:r>
            <w:r w:rsidR="0030008C" w:rsidRPr="00D73C2A">
              <w:rPr>
                <w:rStyle w:val="Hyperlink"/>
                <w:noProof/>
                <w:lang w:val="en-GB"/>
              </w:rPr>
              <w:t>Generer cellelag</w:t>
            </w:r>
            <w:r w:rsidR="0030008C">
              <w:rPr>
                <w:noProof/>
                <w:webHidden/>
              </w:rPr>
              <w:tab/>
            </w:r>
            <w:r w:rsidR="0030008C">
              <w:rPr>
                <w:noProof/>
                <w:webHidden/>
              </w:rPr>
              <w:fldChar w:fldCharType="begin"/>
            </w:r>
            <w:r w:rsidR="0030008C">
              <w:rPr>
                <w:noProof/>
                <w:webHidden/>
              </w:rPr>
              <w:instrText xml:space="preserve"> PAGEREF _Toc118224329 \h </w:instrText>
            </w:r>
            <w:r w:rsidR="0030008C">
              <w:rPr>
                <w:noProof/>
                <w:webHidden/>
              </w:rPr>
            </w:r>
            <w:r w:rsidR="0030008C">
              <w:rPr>
                <w:noProof/>
                <w:webHidden/>
              </w:rPr>
              <w:fldChar w:fldCharType="separate"/>
            </w:r>
            <w:r w:rsidR="0030008C">
              <w:rPr>
                <w:noProof/>
                <w:webHidden/>
              </w:rPr>
              <w:t>19</w:t>
            </w:r>
            <w:r w:rsidR="0030008C">
              <w:rPr>
                <w:noProof/>
                <w:webHidden/>
              </w:rPr>
              <w:fldChar w:fldCharType="end"/>
            </w:r>
          </w:hyperlink>
        </w:p>
        <w:p w14:paraId="4D1CA51D" w14:textId="43628FD7" w:rsidR="0030008C" w:rsidRDefault="00000000">
          <w:pPr>
            <w:pStyle w:val="TOC3"/>
            <w:tabs>
              <w:tab w:val="left" w:pos="1100"/>
              <w:tab w:val="right" w:leader="dot" w:pos="9350"/>
            </w:tabs>
            <w:rPr>
              <w:noProof/>
              <w:sz w:val="22"/>
              <w:szCs w:val="22"/>
              <w:lang w:val="en-GB" w:eastAsia="en-GB"/>
            </w:rPr>
          </w:pPr>
          <w:hyperlink w:anchor="_Toc118224330" w:history="1">
            <w:r w:rsidR="0030008C" w:rsidRPr="00D73C2A">
              <w:rPr>
                <w:rStyle w:val="Hyperlink"/>
                <w:noProof/>
              </w:rPr>
              <w:t>6.1.2.</w:t>
            </w:r>
            <w:r w:rsidR="0030008C">
              <w:rPr>
                <w:noProof/>
                <w:sz w:val="22"/>
                <w:szCs w:val="22"/>
                <w:lang w:val="en-GB" w:eastAsia="en-GB"/>
              </w:rPr>
              <w:tab/>
            </w:r>
            <w:r w:rsidR="0030008C" w:rsidRPr="00D73C2A">
              <w:rPr>
                <w:rStyle w:val="Hyperlink"/>
                <w:noProof/>
              </w:rPr>
              <w:t>Lav beregning for cellelag</w:t>
            </w:r>
            <w:r w:rsidR="0030008C">
              <w:rPr>
                <w:noProof/>
                <w:webHidden/>
              </w:rPr>
              <w:tab/>
            </w:r>
            <w:r w:rsidR="0030008C">
              <w:rPr>
                <w:noProof/>
                <w:webHidden/>
              </w:rPr>
              <w:fldChar w:fldCharType="begin"/>
            </w:r>
            <w:r w:rsidR="0030008C">
              <w:rPr>
                <w:noProof/>
                <w:webHidden/>
              </w:rPr>
              <w:instrText xml:space="preserve"> PAGEREF _Toc118224330 \h </w:instrText>
            </w:r>
            <w:r w:rsidR="0030008C">
              <w:rPr>
                <w:noProof/>
                <w:webHidden/>
              </w:rPr>
            </w:r>
            <w:r w:rsidR="0030008C">
              <w:rPr>
                <w:noProof/>
                <w:webHidden/>
              </w:rPr>
              <w:fldChar w:fldCharType="separate"/>
            </w:r>
            <w:r w:rsidR="0030008C">
              <w:rPr>
                <w:noProof/>
                <w:webHidden/>
              </w:rPr>
              <w:t>19</w:t>
            </w:r>
            <w:r w:rsidR="0030008C">
              <w:rPr>
                <w:noProof/>
                <w:webHidden/>
              </w:rPr>
              <w:fldChar w:fldCharType="end"/>
            </w:r>
          </w:hyperlink>
        </w:p>
        <w:p w14:paraId="5EF731D5" w14:textId="21327479" w:rsidR="0030008C" w:rsidRDefault="00000000">
          <w:pPr>
            <w:pStyle w:val="TOC1"/>
            <w:tabs>
              <w:tab w:val="left" w:pos="660"/>
              <w:tab w:val="right" w:leader="dot" w:pos="9350"/>
            </w:tabs>
            <w:rPr>
              <w:noProof/>
              <w:sz w:val="22"/>
              <w:szCs w:val="22"/>
              <w:lang w:val="en-GB" w:eastAsia="en-GB"/>
            </w:rPr>
          </w:pPr>
          <w:hyperlink w:anchor="_Toc118224331" w:history="1">
            <w:r w:rsidR="0030008C" w:rsidRPr="00D73C2A">
              <w:rPr>
                <w:rStyle w:val="Hyperlink"/>
                <w:noProof/>
              </w:rPr>
              <w:t>7.</w:t>
            </w:r>
            <w:r w:rsidR="0030008C">
              <w:rPr>
                <w:noProof/>
                <w:sz w:val="22"/>
                <w:szCs w:val="22"/>
                <w:lang w:val="en-GB" w:eastAsia="en-GB"/>
              </w:rPr>
              <w:tab/>
            </w:r>
            <w:r w:rsidR="0030008C" w:rsidRPr="00D73C2A">
              <w:rPr>
                <w:rStyle w:val="Hyperlink"/>
                <w:noProof/>
              </w:rPr>
              <w:t>Reports</w:t>
            </w:r>
            <w:r w:rsidR="0030008C">
              <w:rPr>
                <w:noProof/>
                <w:webHidden/>
              </w:rPr>
              <w:tab/>
            </w:r>
            <w:r w:rsidR="0030008C">
              <w:rPr>
                <w:noProof/>
                <w:webHidden/>
              </w:rPr>
              <w:fldChar w:fldCharType="begin"/>
            </w:r>
            <w:r w:rsidR="0030008C">
              <w:rPr>
                <w:noProof/>
                <w:webHidden/>
              </w:rPr>
              <w:instrText xml:space="preserve"> PAGEREF _Toc118224331 \h </w:instrText>
            </w:r>
            <w:r w:rsidR="0030008C">
              <w:rPr>
                <w:noProof/>
                <w:webHidden/>
              </w:rPr>
            </w:r>
            <w:r w:rsidR="0030008C">
              <w:rPr>
                <w:noProof/>
                <w:webHidden/>
              </w:rPr>
              <w:fldChar w:fldCharType="separate"/>
            </w:r>
            <w:r w:rsidR="0030008C">
              <w:rPr>
                <w:noProof/>
                <w:webHidden/>
              </w:rPr>
              <w:t>21</w:t>
            </w:r>
            <w:r w:rsidR="0030008C">
              <w:rPr>
                <w:noProof/>
                <w:webHidden/>
              </w:rPr>
              <w:fldChar w:fldCharType="end"/>
            </w:r>
          </w:hyperlink>
        </w:p>
        <w:p w14:paraId="4C3FB296" w14:textId="681FAFC1" w:rsidR="0030008C" w:rsidRDefault="00000000">
          <w:pPr>
            <w:pStyle w:val="TOC1"/>
            <w:tabs>
              <w:tab w:val="right" w:leader="dot" w:pos="9350"/>
            </w:tabs>
            <w:rPr>
              <w:noProof/>
              <w:sz w:val="22"/>
              <w:szCs w:val="22"/>
              <w:lang w:val="en-GB" w:eastAsia="en-GB"/>
            </w:rPr>
          </w:pPr>
          <w:hyperlink w:anchor="_Toc118224332" w:history="1">
            <w:r w:rsidR="0030008C" w:rsidRPr="00D73C2A">
              <w:rPr>
                <w:rStyle w:val="Hyperlink"/>
                <w:noProof/>
              </w:rPr>
              <w:t>Referencer</w:t>
            </w:r>
            <w:r w:rsidR="0030008C">
              <w:rPr>
                <w:noProof/>
                <w:webHidden/>
              </w:rPr>
              <w:tab/>
            </w:r>
            <w:r w:rsidR="0030008C">
              <w:rPr>
                <w:noProof/>
                <w:webHidden/>
              </w:rPr>
              <w:fldChar w:fldCharType="begin"/>
            </w:r>
            <w:r w:rsidR="0030008C">
              <w:rPr>
                <w:noProof/>
                <w:webHidden/>
              </w:rPr>
              <w:instrText xml:space="preserve"> PAGEREF _Toc118224332 \h </w:instrText>
            </w:r>
            <w:r w:rsidR="0030008C">
              <w:rPr>
                <w:noProof/>
                <w:webHidden/>
              </w:rPr>
            </w:r>
            <w:r w:rsidR="0030008C">
              <w:rPr>
                <w:noProof/>
                <w:webHidden/>
              </w:rPr>
              <w:fldChar w:fldCharType="separate"/>
            </w:r>
            <w:r w:rsidR="0030008C">
              <w:rPr>
                <w:noProof/>
                <w:webHidden/>
              </w:rPr>
              <w:t>22</w:t>
            </w:r>
            <w:r w:rsidR="0030008C">
              <w:rPr>
                <w:noProof/>
                <w:webHidden/>
              </w:rPr>
              <w:fldChar w:fldCharType="end"/>
            </w:r>
          </w:hyperlink>
        </w:p>
        <w:p w14:paraId="42B30826" w14:textId="6A56CAC3" w:rsidR="0030008C" w:rsidRDefault="00000000">
          <w:pPr>
            <w:pStyle w:val="TOC1"/>
            <w:tabs>
              <w:tab w:val="right" w:leader="dot" w:pos="9350"/>
            </w:tabs>
            <w:rPr>
              <w:noProof/>
              <w:sz w:val="22"/>
              <w:szCs w:val="22"/>
              <w:lang w:val="en-GB" w:eastAsia="en-GB"/>
            </w:rPr>
          </w:pPr>
          <w:hyperlink w:anchor="_Toc118224333" w:history="1">
            <w:r w:rsidR="0030008C" w:rsidRPr="00D73C2A">
              <w:rPr>
                <w:rStyle w:val="Hyperlink"/>
                <w:noProof/>
              </w:rPr>
              <w:t>Appendix 1 – Skadesfunktioner</w:t>
            </w:r>
            <w:r w:rsidR="0030008C">
              <w:rPr>
                <w:noProof/>
                <w:webHidden/>
              </w:rPr>
              <w:tab/>
            </w:r>
            <w:r w:rsidR="0030008C">
              <w:rPr>
                <w:noProof/>
                <w:webHidden/>
              </w:rPr>
              <w:fldChar w:fldCharType="begin"/>
            </w:r>
            <w:r w:rsidR="0030008C">
              <w:rPr>
                <w:noProof/>
                <w:webHidden/>
              </w:rPr>
              <w:instrText xml:space="preserve"> PAGEREF _Toc118224333 \h </w:instrText>
            </w:r>
            <w:r w:rsidR="0030008C">
              <w:rPr>
                <w:noProof/>
                <w:webHidden/>
              </w:rPr>
            </w:r>
            <w:r w:rsidR="0030008C">
              <w:rPr>
                <w:noProof/>
                <w:webHidden/>
              </w:rPr>
              <w:fldChar w:fldCharType="separate"/>
            </w:r>
            <w:r w:rsidR="0030008C">
              <w:rPr>
                <w:noProof/>
                <w:webHidden/>
              </w:rPr>
              <w:t>23</w:t>
            </w:r>
            <w:r w:rsidR="0030008C">
              <w:rPr>
                <w:noProof/>
                <w:webHidden/>
              </w:rPr>
              <w:fldChar w:fldCharType="end"/>
            </w:r>
          </w:hyperlink>
        </w:p>
        <w:p w14:paraId="694C639B" w14:textId="2CE35DCD" w:rsidR="0030008C" w:rsidRDefault="00000000">
          <w:pPr>
            <w:pStyle w:val="TOC1"/>
            <w:tabs>
              <w:tab w:val="right" w:leader="dot" w:pos="9350"/>
            </w:tabs>
            <w:rPr>
              <w:noProof/>
              <w:sz w:val="22"/>
              <w:szCs w:val="22"/>
              <w:lang w:val="en-GB" w:eastAsia="en-GB"/>
            </w:rPr>
          </w:pPr>
          <w:hyperlink w:anchor="_Toc118224334" w:history="1">
            <w:r w:rsidR="0030008C" w:rsidRPr="00D73C2A">
              <w:rPr>
                <w:rStyle w:val="Hyperlink"/>
                <w:noProof/>
              </w:rPr>
              <w:t>Appendix 2 – BBR-kategorisering</w:t>
            </w:r>
            <w:r w:rsidR="0030008C">
              <w:rPr>
                <w:noProof/>
                <w:webHidden/>
              </w:rPr>
              <w:tab/>
            </w:r>
            <w:r w:rsidR="0030008C">
              <w:rPr>
                <w:noProof/>
                <w:webHidden/>
              </w:rPr>
              <w:fldChar w:fldCharType="begin"/>
            </w:r>
            <w:r w:rsidR="0030008C">
              <w:rPr>
                <w:noProof/>
                <w:webHidden/>
              </w:rPr>
              <w:instrText xml:space="preserve"> PAGEREF _Toc118224334 \h </w:instrText>
            </w:r>
            <w:r w:rsidR="0030008C">
              <w:rPr>
                <w:noProof/>
                <w:webHidden/>
              </w:rPr>
            </w:r>
            <w:r w:rsidR="0030008C">
              <w:rPr>
                <w:noProof/>
                <w:webHidden/>
              </w:rPr>
              <w:fldChar w:fldCharType="separate"/>
            </w:r>
            <w:r w:rsidR="0030008C">
              <w:rPr>
                <w:noProof/>
                <w:webHidden/>
              </w:rPr>
              <w:t>24</w:t>
            </w:r>
            <w:r w:rsidR="0030008C">
              <w:rPr>
                <w:noProof/>
                <w:webHidden/>
              </w:rPr>
              <w:fldChar w:fldCharType="end"/>
            </w:r>
          </w:hyperlink>
        </w:p>
        <w:p w14:paraId="32962E4A" w14:textId="5BBEBA8C" w:rsidR="0030008C" w:rsidRDefault="00000000">
          <w:pPr>
            <w:pStyle w:val="TOC1"/>
            <w:tabs>
              <w:tab w:val="right" w:leader="dot" w:pos="9350"/>
            </w:tabs>
            <w:rPr>
              <w:noProof/>
              <w:sz w:val="22"/>
              <w:szCs w:val="22"/>
              <w:lang w:val="en-GB" w:eastAsia="en-GB"/>
            </w:rPr>
          </w:pPr>
          <w:hyperlink w:anchor="_Toc118224335" w:history="1">
            <w:r w:rsidR="0030008C" w:rsidRPr="00D73C2A">
              <w:rPr>
                <w:rStyle w:val="Hyperlink"/>
                <w:noProof/>
              </w:rPr>
              <w:t>Appendix 3 - Ejendomspriser på kommuneniveau – input til skadesmodel for bygninger.</w:t>
            </w:r>
            <w:r w:rsidR="0030008C">
              <w:rPr>
                <w:noProof/>
                <w:webHidden/>
              </w:rPr>
              <w:tab/>
            </w:r>
            <w:r w:rsidR="0030008C">
              <w:rPr>
                <w:noProof/>
                <w:webHidden/>
              </w:rPr>
              <w:fldChar w:fldCharType="begin"/>
            </w:r>
            <w:r w:rsidR="0030008C">
              <w:rPr>
                <w:noProof/>
                <w:webHidden/>
              </w:rPr>
              <w:instrText xml:space="preserve"> PAGEREF _Toc118224335 \h </w:instrText>
            </w:r>
            <w:r w:rsidR="0030008C">
              <w:rPr>
                <w:noProof/>
                <w:webHidden/>
              </w:rPr>
            </w:r>
            <w:r w:rsidR="0030008C">
              <w:rPr>
                <w:noProof/>
                <w:webHidden/>
              </w:rPr>
              <w:fldChar w:fldCharType="separate"/>
            </w:r>
            <w:r w:rsidR="0030008C">
              <w:rPr>
                <w:noProof/>
                <w:webHidden/>
              </w:rPr>
              <w:t>27</w:t>
            </w:r>
            <w:r w:rsidR="0030008C">
              <w:rPr>
                <w:noProof/>
                <w:webHidden/>
              </w:rPr>
              <w:fldChar w:fldCharType="end"/>
            </w:r>
          </w:hyperlink>
        </w:p>
        <w:p w14:paraId="467AA5D3" w14:textId="618F4D3A" w:rsidR="0030008C" w:rsidRDefault="00000000">
          <w:pPr>
            <w:pStyle w:val="TOC1"/>
            <w:tabs>
              <w:tab w:val="right" w:leader="dot" w:pos="9350"/>
            </w:tabs>
            <w:rPr>
              <w:noProof/>
              <w:sz w:val="22"/>
              <w:szCs w:val="22"/>
              <w:lang w:val="en-GB" w:eastAsia="en-GB"/>
            </w:rPr>
          </w:pPr>
          <w:hyperlink w:anchor="_Toc118224336" w:history="1">
            <w:r w:rsidR="0030008C" w:rsidRPr="00D73C2A">
              <w:rPr>
                <w:rStyle w:val="Hyperlink"/>
                <w:noProof/>
              </w:rPr>
              <w:t>Appendix 4 – Tematisering af resultater</w:t>
            </w:r>
            <w:r w:rsidR="0030008C">
              <w:rPr>
                <w:noProof/>
                <w:webHidden/>
              </w:rPr>
              <w:tab/>
            </w:r>
            <w:r w:rsidR="0030008C">
              <w:rPr>
                <w:noProof/>
                <w:webHidden/>
              </w:rPr>
              <w:fldChar w:fldCharType="begin"/>
            </w:r>
            <w:r w:rsidR="0030008C">
              <w:rPr>
                <w:noProof/>
                <w:webHidden/>
              </w:rPr>
              <w:instrText xml:space="preserve"> PAGEREF _Toc118224336 \h </w:instrText>
            </w:r>
            <w:r w:rsidR="0030008C">
              <w:rPr>
                <w:noProof/>
                <w:webHidden/>
              </w:rPr>
            </w:r>
            <w:r w:rsidR="0030008C">
              <w:rPr>
                <w:noProof/>
                <w:webHidden/>
              </w:rPr>
              <w:fldChar w:fldCharType="separate"/>
            </w:r>
            <w:r w:rsidR="0030008C">
              <w:rPr>
                <w:noProof/>
                <w:webHidden/>
              </w:rPr>
              <w:t>28</w:t>
            </w:r>
            <w:r w:rsidR="0030008C">
              <w:rPr>
                <w:noProof/>
                <w:webHidden/>
              </w:rPr>
              <w:fldChar w:fldCharType="end"/>
            </w:r>
          </w:hyperlink>
        </w:p>
        <w:p w14:paraId="201416A2" w14:textId="6A385A6E" w:rsidR="00192E0F" w:rsidRPr="006F3332" w:rsidRDefault="0074082B" w:rsidP="00192E0F">
          <w:pPr>
            <w:rPr>
              <w:b/>
              <w:bCs/>
            </w:rPr>
          </w:pPr>
          <w:r>
            <w:rPr>
              <w:b/>
              <w:bCs/>
            </w:rPr>
            <w:lastRenderedPageBreak/>
            <w:fldChar w:fldCharType="end"/>
          </w:r>
        </w:p>
      </w:sdtContent>
    </w:sdt>
    <w:p w14:paraId="5EEB532B" w14:textId="3B1E9A59" w:rsidR="00295F30" w:rsidRDefault="00A816E9" w:rsidP="006D5C70">
      <w:pPr>
        <w:pStyle w:val="Heading1"/>
        <w:numPr>
          <w:ilvl w:val="0"/>
          <w:numId w:val="41"/>
        </w:numPr>
      </w:pPr>
      <w:bookmarkStart w:id="0" w:name="_Toc118224307"/>
      <w:r>
        <w:t>Introduktion</w:t>
      </w:r>
      <w:bookmarkEnd w:id="0"/>
    </w:p>
    <w:p w14:paraId="35DB065E" w14:textId="2A1A781C" w:rsidR="00A816E9" w:rsidRPr="00A816E9" w:rsidRDefault="00A816E9" w:rsidP="00A816E9">
      <w:r>
        <w:t>Dette dokument indeholder en beskrivelse af</w:t>
      </w:r>
      <w:r w:rsidR="00207331">
        <w:t>,</w:t>
      </w:r>
      <w:r>
        <w:t xml:space="preserve"> hvordan QGIS-plugin </w:t>
      </w:r>
      <w:proofErr w:type="spellStart"/>
      <w:r>
        <w:t>SkadesØkonomi</w:t>
      </w:r>
      <w:proofErr w:type="spellEnd"/>
      <w:r>
        <w:t xml:space="preserve">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w:t>
      </w:r>
      <w:r w:rsidR="00D0260E">
        <w:t>ti</w:t>
      </w:r>
      <w:r>
        <w:t xml:space="preserve"> sektorer er tilgængelig i en </w:t>
      </w:r>
      <w:proofErr w:type="spellStart"/>
      <w:r w:rsidR="00207331">
        <w:t>PostgreSQL</w:t>
      </w:r>
      <w:proofErr w:type="spellEnd"/>
      <w:r w:rsidR="00207331">
        <w:t>/</w:t>
      </w:r>
      <w:proofErr w:type="spellStart"/>
      <w:r w:rsidR="00207331">
        <w:t>PostGIS</w:t>
      </w:r>
      <w:proofErr w:type="spellEnd"/>
      <w:r w:rsidR="00207331">
        <w:t xml:space="preserve">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w:t>
      </w:r>
      <w:proofErr w:type="spellStart"/>
      <w:r>
        <w:t>PostGIS</w:t>
      </w:r>
      <w:proofErr w:type="spellEnd"/>
      <w:r>
        <w:t xml:space="preserve">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6AC7644E" w:rsidR="003D42CA" w:rsidRDefault="00513B79" w:rsidP="006D5779">
      <w:r>
        <w:t>Der kan med modellen identificeres oversvømmelsestrue</w:t>
      </w:r>
      <w:r w:rsidR="006D5C70">
        <w:t>de</w:t>
      </w:r>
      <w:r>
        <w:t xml:space="preserve"> enheder for </w:t>
      </w:r>
      <w:r w:rsidR="00D0260E">
        <w:t>ti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D0260E">
        <w:t>seks</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1D76E8E3" w:rsidR="00295F30" w:rsidRDefault="00D0260E" w:rsidP="00AA33C3">
      <w:pPr>
        <w:jc w:val="center"/>
      </w:pPr>
      <w:r w:rsidRPr="00D0260E">
        <w:rPr>
          <w:noProof/>
        </w:rPr>
        <w:drawing>
          <wp:inline distT="0" distB="0" distL="0" distR="0" wp14:anchorId="75D12015" wp14:editId="75B79BEB">
            <wp:extent cx="5943600" cy="3016250"/>
            <wp:effectExtent l="0" t="0" r="0" b="0"/>
            <wp:docPr id="1" name="Picture 6" descr="Graphical user interface&#10;&#10;Description automatically generated">
              <a:extLst xmlns:a="http://schemas.openxmlformats.org/drawingml/2006/main">
                <a:ext uri="{FF2B5EF4-FFF2-40B4-BE49-F238E27FC236}">
                  <a16:creationId xmlns:a16="http://schemas.microsoft.com/office/drawing/2014/main" id="{A4B9E99F-17E2-2ED2-64D0-5AFD9493F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A4B9E99F-17E2-2ED2-64D0-5AFD9493FE7F}"/>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3105" r="3685"/>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p w14:paraId="759A5AE7" w14:textId="3A5E0886" w:rsidR="006D5C70" w:rsidRPr="0074082B" w:rsidRDefault="006D5C70" w:rsidP="006D5C70">
      <w:pPr>
        <w:pStyle w:val="Caption"/>
      </w:pPr>
      <w:bookmarkStart w:id="1" w:name="_Ref87266282"/>
      <w:r>
        <w:t xml:space="preserve">Figur </w:t>
      </w:r>
      <w:r w:rsidR="005A480C">
        <w:fldChar w:fldCharType="begin"/>
      </w:r>
      <w:r w:rsidR="005A480C">
        <w:instrText xml:space="preserve"> STYLEREF 1 \s </w:instrText>
      </w:r>
      <w:r w:rsidR="005A480C">
        <w:fldChar w:fldCharType="separate"/>
      </w:r>
      <w:r w:rsidR="005A480C">
        <w:rPr>
          <w:noProof/>
        </w:rPr>
        <w:t>1</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1"/>
      <w:r>
        <w:t xml:space="preserve">. Sektorer som der kan beregnes skader og risiko for med modellen </w:t>
      </w:r>
      <w:proofErr w:type="spellStart"/>
      <w:r>
        <w:t>SkadesØkonomi</w:t>
      </w:r>
      <w:proofErr w:type="spellEnd"/>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118224308"/>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w:t>
      </w:r>
      <w:r>
        <w:lastRenderedPageBreak/>
        <w:t xml:space="preserve">økonomiske konsekvenser af en eller flere hændelser. Kvaliteten af de anvendte skadesfunktioner er altså af afgørende betydning for resultaterne af beregningerne. For at opnå de mest præcise beregninger er der i </w:t>
      </w:r>
      <w:proofErr w:type="spellStart"/>
      <w:r>
        <w:t>SkadesØkonomi</w:t>
      </w:r>
      <w:proofErr w:type="spellEnd"/>
      <w:r>
        <w:t xml:space="preserve"> inkluderet flere forskellige typer af skadesfunktioner baseret på data fra mange forskellige kilder. </w:t>
      </w:r>
      <w:r w:rsidR="006764F6">
        <w:t xml:space="preserve">Overordnet set indeholder </w:t>
      </w:r>
      <w:proofErr w:type="spellStart"/>
      <w:r w:rsidR="006764F6">
        <w:t>SkadesØkonomi</w:t>
      </w:r>
      <w:proofErr w:type="spellEnd"/>
      <w:r w:rsidR="006764F6">
        <w:t xml:space="preserve">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w:t>
      </w:r>
      <w:proofErr w:type="spellStart"/>
      <w:r w:rsidR="00631B40">
        <w:t>Appendix</w:t>
      </w:r>
      <w:proofErr w:type="spellEnd"/>
      <w:r w:rsidR="00631B40">
        <w:t xml:space="preserve">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118224309"/>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 xml:space="preserve">Hvis der er tale om årlige omkostninger, så kan disse betegnes med den engelske term </w:t>
      </w:r>
      <w:proofErr w:type="spellStart"/>
      <w:r w:rsidR="00670A2A">
        <w:t>Expected</w:t>
      </w:r>
      <w:proofErr w:type="spellEnd"/>
      <w:r w:rsidR="00670A2A">
        <w:t xml:space="preserve"> </w:t>
      </w:r>
      <w:proofErr w:type="spellStart"/>
      <w:r w:rsidR="00670A2A">
        <w:t>Annual</w:t>
      </w:r>
      <w:proofErr w:type="spellEnd"/>
      <w:r w:rsidR="00670A2A">
        <w:t xml:space="preserve"> </w:t>
      </w:r>
      <w:proofErr w:type="spellStart"/>
      <w:r w:rsidR="00670A2A">
        <w:t>Damage</w:t>
      </w:r>
      <w:proofErr w:type="spellEnd"/>
      <w:r w:rsidR="00670A2A">
        <w:t xml:space="preserv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 xml:space="preserve">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w:t>
      </w:r>
      <w:proofErr w:type="spellStart"/>
      <w:r>
        <w:t>Expected</w:t>
      </w:r>
      <w:proofErr w:type="spellEnd"/>
      <w:r>
        <w:t xml:space="preserve"> </w:t>
      </w:r>
      <w:proofErr w:type="spellStart"/>
      <w:r>
        <w:t>Annual</w:t>
      </w:r>
      <w:proofErr w:type="spellEnd"/>
      <w:r>
        <w:t xml:space="preserve"> </w:t>
      </w:r>
      <w:proofErr w:type="spellStart"/>
      <w:r>
        <w:t>Damage</w:t>
      </w:r>
      <w:proofErr w:type="spellEnd"/>
      <w:r>
        <w:t xml:space="preserv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118224310"/>
      <w:r>
        <w:lastRenderedPageBreak/>
        <w:t>Modelopbygningen</w:t>
      </w:r>
      <w:bookmarkEnd w:id="4"/>
    </w:p>
    <w:p w14:paraId="2ABF5262" w14:textId="6BD1C6AC" w:rsidR="00735E1D" w:rsidRDefault="00735E1D" w:rsidP="00735E1D">
      <w:r>
        <w:t xml:space="preserve">Efter succesfuld installation af </w:t>
      </w:r>
      <w:proofErr w:type="spellStart"/>
      <w:r>
        <w:t>PostgreSQL</w:t>
      </w:r>
      <w:proofErr w:type="spellEnd"/>
      <w:r w:rsidR="00F47D93">
        <w:t>/</w:t>
      </w:r>
      <w:proofErr w:type="spellStart"/>
      <w:r w:rsidR="00F47D93">
        <w:t>PostGIS</w:t>
      </w:r>
      <w:proofErr w:type="spellEnd"/>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proofErr w:type="spellStart"/>
      <w:r w:rsidR="00F47D93">
        <w:t>P</w:t>
      </w:r>
      <w:r w:rsidR="00F47D93" w:rsidRPr="00AB34FD">
        <w:t>ostgre</w:t>
      </w:r>
      <w:r w:rsidR="00F47D93">
        <w:t>SQL</w:t>
      </w:r>
      <w:proofErr w:type="spellEnd"/>
      <w:r w:rsidR="00F47D93">
        <w:t>/</w:t>
      </w:r>
      <w:proofErr w:type="spellStart"/>
      <w:r w:rsidR="00F47D93">
        <w:t>PostGIS</w:t>
      </w:r>
      <w:proofErr w:type="spellEnd"/>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Paragraph"/>
        <w:numPr>
          <w:ilvl w:val="0"/>
          <w:numId w:val="42"/>
        </w:numPr>
      </w:pPr>
      <w:proofErr w:type="spellStart"/>
      <w:r w:rsidRPr="00AB34FD">
        <w:t>Queries</w:t>
      </w:r>
      <w:proofErr w:type="spellEnd"/>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w:t>
      </w:r>
      <w:proofErr w:type="spellStart"/>
      <w:r w:rsidR="00051EF8" w:rsidRPr="00AB34FD">
        <w:t>grid</w:t>
      </w:r>
      <w:proofErr w:type="spellEnd"/>
      <w:r w:rsidR="00051EF8" w:rsidRPr="00AB34FD">
        <w:t xml:space="preserve">.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 xml:space="preserve">som er foretaget i fanebladene </w:t>
      </w:r>
      <w:proofErr w:type="spellStart"/>
      <w:r w:rsidR="0088102A">
        <w:t>Queries</w:t>
      </w:r>
      <w:proofErr w:type="spellEnd"/>
      <w:r w:rsidR="0088102A">
        <w:t>, Data og Models</w:t>
      </w:r>
      <w:r w:rsidR="00C03CEF">
        <w:t>,</w:t>
      </w:r>
      <w:r w:rsidR="0088102A">
        <w:t xml:space="preserve"> gemmes i parametertabellen</w:t>
      </w:r>
      <w:r w:rsidR="00C03CEF">
        <w:t xml:space="preserve">, </w:t>
      </w:r>
      <w:proofErr w:type="spellStart"/>
      <w:r w:rsidR="00C03CEF">
        <w:t>der</w:t>
      </w:r>
      <w:r w:rsidR="0088102A">
        <w:t>er</w:t>
      </w:r>
      <w:proofErr w:type="spellEnd"/>
      <w:r w:rsidR="0088102A">
        <w:t xml:space="preserve"> angivet i fanebladet</w:t>
      </w:r>
      <w:r w:rsidR="00C03CEF">
        <w:t xml:space="preserve"> Generelt</w:t>
      </w:r>
      <w:r w:rsidR="0088102A">
        <w:t>.</w:t>
      </w:r>
    </w:p>
    <w:p w14:paraId="05DC8D87" w14:textId="6B3DF6CC" w:rsidR="00AB34FD" w:rsidRPr="00AB34FD" w:rsidRDefault="00AB34FD" w:rsidP="00AB34FD">
      <w:pPr>
        <w:pStyle w:val="ListParagraph"/>
        <w:numPr>
          <w:ilvl w:val="0"/>
          <w:numId w:val="42"/>
        </w:numPr>
        <w:rPr>
          <w:b/>
          <w:bCs/>
        </w:rPr>
      </w:pPr>
      <w:proofErr w:type="spellStart"/>
      <w:r>
        <w:t>R</w:t>
      </w:r>
      <w:r w:rsidR="00D0260E">
        <w:t>eload</w:t>
      </w:r>
      <w:proofErr w:type="spellEnd"/>
      <w:r>
        <w:t xml:space="preserve">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w:t>
      </w:r>
      <w:proofErr w:type="spellStart"/>
      <w:r w:rsidR="0088102A">
        <w:t>Queries</w:t>
      </w:r>
      <w:proofErr w:type="spellEnd"/>
      <w:r w:rsidR="0088102A">
        <w:t xml:space="preserve"> og </w:t>
      </w:r>
      <w:r w:rsidR="00C03CEF">
        <w:t xml:space="preserve">Data </w:t>
      </w:r>
      <w:r w:rsidR="0088102A">
        <w:t>tilgængelige for brugeren.</w:t>
      </w:r>
    </w:p>
    <w:p w14:paraId="030CF7A2" w14:textId="2F597744" w:rsidR="00735E1D" w:rsidRDefault="007A1B1C" w:rsidP="00735E1D">
      <w:r>
        <w:rPr>
          <w:noProof/>
        </w:rPr>
        <mc:AlternateContent>
          <mc:Choice Requires="wps">
            <w:drawing>
              <wp:anchor distT="0" distB="0" distL="114300" distR="114300" simplePos="0" relativeHeight="251659264" behindDoc="0" locked="0" layoutInCell="1" allowOverlap="1" wp14:anchorId="50F2FE42" wp14:editId="487B7C4A">
                <wp:simplePos x="0" y="0"/>
                <wp:positionH relativeFrom="column">
                  <wp:posOffset>38100</wp:posOffset>
                </wp:positionH>
                <wp:positionV relativeFrom="paragraph">
                  <wp:posOffset>256540</wp:posOffset>
                </wp:positionV>
                <wp:extent cx="2809875" cy="285750"/>
                <wp:effectExtent l="19050" t="19050" r="28575" b="19050"/>
                <wp:wrapNone/>
                <wp:docPr id="5" name="Rectangle 5"/>
                <wp:cNvGraphicFramePr/>
                <a:graphic xmlns:a="http://schemas.openxmlformats.org/drawingml/2006/main">
                  <a:graphicData uri="http://schemas.microsoft.com/office/word/2010/wordprocessingShape">
                    <wps:wsp>
                      <wps:cNvSpPr/>
                      <wps:spPr>
                        <a:xfrm>
                          <a:off x="0" y="0"/>
                          <a:ext cx="28098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FE42" id="Rectangle 5" o:spid="_x0000_s1026" style="position:absolute;margin-left:3pt;margin-top:20.2pt;width:221.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3EEBFB9" wp14:editId="70375188">
                <wp:simplePos x="0" y="0"/>
                <wp:positionH relativeFrom="margin">
                  <wp:posOffset>114300</wp:posOffset>
                </wp:positionH>
                <wp:positionV relativeFrom="paragraph">
                  <wp:posOffset>1789430</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3EEBFB9" id="_x0000_t202" coordsize="21600,21600" o:spt="202" path="m,l,21600r21600,l21600,xe">
                <v:stroke joinstyle="miter"/>
                <v:path gradientshapeok="t" o:connecttype="rect"/>
              </v:shapetype>
              <v:shape id="Text Box 2" o:spid="_x0000_s1027" type="#_x0000_t202" style="position:absolute;margin-left:9pt;margin-top:140.9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sidR="00792215">
        <w:rPr>
          <w:noProof/>
        </w:rPr>
        <mc:AlternateContent>
          <mc:Choice Requires="wps">
            <w:drawing>
              <wp:anchor distT="0" distB="0" distL="114300" distR="114300" simplePos="0" relativeHeight="251662336" behindDoc="0" locked="0" layoutInCell="1" allowOverlap="1" wp14:anchorId="1BBA9FCA" wp14:editId="49753B81">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BA9FCA" id="_x0000_s1028"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sidRPr="007A1B1C">
        <w:rPr>
          <w:noProof/>
        </w:rPr>
        <w:drawing>
          <wp:inline distT="0" distB="0" distL="0" distR="0" wp14:anchorId="49F1CAC0" wp14:editId="5BFBF347">
            <wp:extent cx="4744112" cy="1705213"/>
            <wp:effectExtent l="0" t="0" r="0"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1"/>
                    <a:stretch>
                      <a:fillRect/>
                    </a:stretch>
                  </pic:blipFill>
                  <pic:spPr>
                    <a:xfrm>
                      <a:off x="0" y="0"/>
                      <a:ext cx="4744112" cy="1705213"/>
                    </a:xfrm>
                    <a:prstGeom prst="rect">
                      <a:avLst/>
                    </a:prstGeom>
                  </pic:spPr>
                </pic:pic>
              </a:graphicData>
            </a:graphic>
          </wp:inline>
        </w:drawing>
      </w:r>
    </w:p>
    <w:p w14:paraId="2DE26849" w14:textId="0B0F1DBC" w:rsidR="00AB34FD" w:rsidRDefault="00D0260E" w:rsidP="00735E1D">
      <w:r>
        <w:rPr>
          <w:noProof/>
        </w:rPr>
        <mc:AlternateContent>
          <mc:Choice Requires="wps">
            <w:drawing>
              <wp:anchor distT="0" distB="0" distL="114300" distR="114300" simplePos="0" relativeHeight="251661312" behindDoc="0" locked="0" layoutInCell="1" allowOverlap="1" wp14:anchorId="6B8996BA" wp14:editId="13AD337D">
                <wp:simplePos x="0" y="0"/>
                <wp:positionH relativeFrom="margin">
                  <wp:posOffset>0</wp:posOffset>
                </wp:positionH>
                <wp:positionV relativeFrom="paragraph">
                  <wp:posOffset>201295</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1349F" id="Rectangle 9" o:spid="_x0000_s1026" style="position:absolute;margin-left:0;margin-top:15.85pt;width:367.4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" filled="f" strokecolor="red" strokeweight="2.25pt">
                <v:stroke endcap="round"/>
                <w10:wrap anchorx="margin"/>
              </v:rect>
            </w:pict>
          </mc:Fallback>
        </mc:AlternateContent>
      </w:r>
      <w:r w:rsidR="007A1B1C" w:rsidRPr="007A1B1C">
        <w:rPr>
          <w:noProof/>
        </w:rPr>
        <w:drawing>
          <wp:inline distT="0" distB="0" distL="0" distR="0" wp14:anchorId="7CDBBF8C" wp14:editId="1550524D">
            <wp:extent cx="4658375" cy="590632"/>
            <wp:effectExtent l="0" t="0" r="889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658375" cy="590632"/>
                    </a:xfrm>
                    <a:prstGeom prst="rect">
                      <a:avLst/>
                    </a:prstGeom>
                  </pic:spPr>
                </pic:pic>
              </a:graphicData>
            </a:graphic>
          </wp:inline>
        </w:drawing>
      </w:r>
    </w:p>
    <w:p w14:paraId="4FE35A43" w14:textId="0EA02301" w:rsidR="00122EF1" w:rsidRDefault="00051EF8" w:rsidP="00051EF8">
      <w:pPr>
        <w:pStyle w:val="Caption"/>
      </w:pPr>
      <w:bookmarkStart w:id="5" w:name="_Ref8726623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5"/>
      <w:r>
        <w:t xml:space="preserve">. oversigt over tilgængelige faneblade i </w:t>
      </w:r>
      <w:proofErr w:type="spellStart"/>
      <w:r>
        <w:t>qgis</w:t>
      </w:r>
      <w:proofErr w:type="spellEnd"/>
      <w:r>
        <w:t xml:space="preserve">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118224311"/>
      <w:r>
        <w:lastRenderedPageBreak/>
        <w:t>General</w:t>
      </w:r>
      <w:bookmarkEnd w:id="6"/>
    </w:p>
    <w:p w14:paraId="089A388E" w14:textId="22EA7D72" w:rsidR="001630A3" w:rsidRPr="001630A3" w:rsidRDefault="001630A3" w:rsidP="001630A3">
      <w:r>
        <w:t xml:space="preserve">Fanebladet General indeholder to felter, henholdsvis Database og Parameter </w:t>
      </w:r>
      <w:proofErr w:type="spellStart"/>
      <w:r>
        <w:t>table</w:t>
      </w:r>
      <w:proofErr w:type="spellEnd"/>
      <w:r>
        <w:t>.</w:t>
      </w:r>
    </w:p>
    <w:p w14:paraId="1E1393BE" w14:textId="636EE3A5" w:rsidR="001630A3" w:rsidRPr="001630A3" w:rsidRDefault="001630A3" w:rsidP="001630A3">
      <w:r>
        <w:t xml:space="preserve">I feltet Database vælges </w:t>
      </w:r>
      <w:r w:rsidR="00633D71">
        <w:t xml:space="preserve">forbindelsen til </w:t>
      </w:r>
      <w:r>
        <w:t xml:space="preserve">den </w:t>
      </w:r>
      <w:proofErr w:type="spellStart"/>
      <w:r w:rsidR="00633D71">
        <w:t>P</w:t>
      </w:r>
      <w:r>
        <w:t>ostgre</w:t>
      </w:r>
      <w:r w:rsidR="00633D71">
        <w:t>SQL</w:t>
      </w:r>
      <w:proofErr w:type="spellEnd"/>
      <w:r w:rsidR="00633D71">
        <w:t>/</w:t>
      </w:r>
      <w:proofErr w:type="spellStart"/>
      <w:r w:rsidR="00633D71">
        <w:t>PostGIS</w:t>
      </w:r>
      <w:proofErr w:type="spellEnd"/>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proofErr w:type="spellStart"/>
      <w:r>
        <w:t>table</w:t>
      </w:r>
      <w:proofErr w:type="spellEnd"/>
      <w:r>
        <w:t xml:space="preserve"> angives stien til skemaet (</w:t>
      </w:r>
      <w:proofErr w:type="spellStart"/>
      <w:r>
        <w:t>fdc.admin</w:t>
      </w:r>
      <w:proofErr w:type="spellEnd"/>
      <w:r>
        <w:t xml:space="preserve">) og navnet (parametre) på den parameter </w:t>
      </w:r>
      <w:r w:rsidR="00633D71">
        <w:t xml:space="preserve">tabel, </w:t>
      </w:r>
      <w:r>
        <w:t xml:space="preserve">som skal anvendes ved beregningerne. </w:t>
      </w:r>
      <w:proofErr w:type="gramStart"/>
      <w:r>
        <w:t>Såfremt</w:t>
      </w:r>
      <w:proofErr w:type="gramEnd"/>
      <w:r>
        <w:t xml:space="preserve"> der ikke er ændret i dette efter installation af </w:t>
      </w:r>
      <w:proofErr w:type="spellStart"/>
      <w:r w:rsidR="00633D71">
        <w:t>P</w:t>
      </w:r>
      <w:r>
        <w:t>ostgre</w:t>
      </w:r>
      <w:r w:rsidR="00633D71">
        <w:t>SQL</w:t>
      </w:r>
      <w:proofErr w:type="spellEnd"/>
      <w:r w:rsidR="00633D71">
        <w:t>/</w:t>
      </w:r>
      <w:proofErr w:type="spellStart"/>
      <w:r w:rsidR="00633D71">
        <w:t>PostGIS</w:t>
      </w:r>
      <w:proofErr w:type="spellEnd"/>
      <w:r>
        <w:t xml:space="preserve"> database og plugin, så skal Parameter </w:t>
      </w:r>
      <w:proofErr w:type="spellStart"/>
      <w:r>
        <w:t>table</w:t>
      </w:r>
      <w:proofErr w:type="spellEnd"/>
      <w:r>
        <w:t xml:space="preserv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1EF3E60C" w:rsidR="001630A3" w:rsidRPr="001630A3" w:rsidRDefault="001630A3" w:rsidP="001630A3">
      <w:pPr>
        <w:pStyle w:val="Caption"/>
      </w:pPr>
      <w:bookmarkStart w:id="7" w:name="_Ref8727345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118224312"/>
      <w:proofErr w:type="spellStart"/>
      <w:r>
        <w:t>Queries</w:t>
      </w:r>
      <w:bookmarkEnd w:id="8"/>
      <w:proofErr w:type="spellEnd"/>
    </w:p>
    <w:p w14:paraId="3AC04A3E" w14:textId="4317C194" w:rsidR="00E76477" w:rsidRPr="00E76477" w:rsidRDefault="00E76477" w:rsidP="00E76477">
      <w:r>
        <w:t xml:space="preserve">Under fanebladet </w:t>
      </w:r>
      <w:proofErr w:type="spellStart"/>
      <w:r>
        <w:t>Queries</w:t>
      </w:r>
      <w:proofErr w:type="spellEnd"/>
      <w:r>
        <w:t xml:space="preserve">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118224313"/>
      <w:r>
        <w:t>Data</w:t>
      </w:r>
      <w:bookmarkEnd w:id="9"/>
    </w:p>
    <w:p w14:paraId="5FFD4A40" w14:textId="6705708C"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 xml:space="preserve">som ligger i den specificerede </w:t>
      </w:r>
      <w:proofErr w:type="spellStart"/>
      <w:r>
        <w:t>Post</w:t>
      </w:r>
      <w:r w:rsidR="00633D71">
        <w:t>greSQL</w:t>
      </w:r>
      <w:proofErr w:type="spellEnd"/>
      <w:r w:rsidR="00633D71">
        <w:t>/</w:t>
      </w:r>
      <w:proofErr w:type="spellStart"/>
      <w:r w:rsidR="00633D71">
        <w:t>PostGIS</w:t>
      </w:r>
      <w:proofErr w:type="spellEnd"/>
      <w:r>
        <w:t xml:space="preserve"> database (angivet under fanen General). Der kan rettes i navnene ved at dobbeltklikke på det navn som ønskes rettet</w:t>
      </w:r>
      <w:r w:rsidR="0033786C">
        <w:t xml:space="preserve"> og vælge de korrekte kolonnenavne fra drop-</w:t>
      </w:r>
      <w:proofErr w:type="spellStart"/>
      <w:r w:rsidR="0033786C">
        <w:t>down</w:t>
      </w:r>
      <w:proofErr w:type="spellEnd"/>
      <w:r w:rsidR="0033786C">
        <w:t xml:space="preserve"> listen.</w:t>
      </w:r>
    </w:p>
    <w:p w14:paraId="021ACDF5" w14:textId="2B2DDB3A" w:rsidR="0025560E" w:rsidRDefault="0025560E" w:rsidP="0025560E">
      <w:pPr>
        <w:pStyle w:val="Heading2"/>
        <w:numPr>
          <w:ilvl w:val="1"/>
          <w:numId w:val="41"/>
        </w:numPr>
      </w:pPr>
      <w:bookmarkStart w:id="10" w:name="_Toc118224314"/>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w:t>
      </w:r>
      <w:proofErr w:type="spellStart"/>
      <w:r w:rsidR="00022849">
        <w:t>selected</w:t>
      </w:r>
      <w:proofErr w:type="spellEnd"/>
      <w:r w:rsidR="00022849">
        <w:t xml:space="preserve">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7B603C38" w:rsidR="00022849" w:rsidRDefault="0033786C" w:rsidP="00022849">
      <w:r w:rsidRPr="0033786C">
        <w:rPr>
          <w:noProof/>
        </w:rPr>
        <w:lastRenderedPageBreak/>
        <w:drawing>
          <wp:inline distT="0" distB="0" distL="0" distR="0" wp14:anchorId="35F329BB" wp14:editId="4C94A84D">
            <wp:extent cx="5125165" cy="7725853"/>
            <wp:effectExtent l="0" t="0" r="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7"/>
                    <a:stretch>
                      <a:fillRect/>
                    </a:stretch>
                  </pic:blipFill>
                  <pic:spPr>
                    <a:xfrm>
                      <a:off x="0" y="0"/>
                      <a:ext cx="5125165" cy="7725853"/>
                    </a:xfrm>
                    <a:prstGeom prst="rect">
                      <a:avLst/>
                    </a:prstGeom>
                  </pic:spPr>
                </pic:pic>
              </a:graphicData>
            </a:graphic>
          </wp:inline>
        </w:drawing>
      </w:r>
    </w:p>
    <w:p w14:paraId="181501B6" w14:textId="7760763A" w:rsidR="00C358AC" w:rsidRDefault="00C358AC" w:rsidP="00C358AC">
      <w:pPr>
        <w:pStyle w:val="Caption"/>
      </w:pPr>
      <w:bookmarkStart w:id="11" w:name="_Ref873381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3</w:t>
      </w:r>
      <w:r w:rsidR="005A480C">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118224315"/>
      <w:r>
        <w:t>4.4.1.</w:t>
      </w:r>
      <w:r>
        <w:tab/>
      </w:r>
      <w:r w:rsidR="00437FB7">
        <w:t>Generelle modelværdier</w:t>
      </w:r>
      <w:bookmarkEnd w:id="12"/>
      <w:bookmarkEnd w:id="13"/>
    </w:p>
    <w:p w14:paraId="114FF43A" w14:textId="645B9C25"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w:t>
      </w:r>
      <w:r w:rsidR="00E82750">
        <w:t>tor</w:t>
      </w:r>
      <w:r w:rsidR="001E1C26">
        <w:t xml:space="preserve"> betydning for den samlede </w:t>
      </w:r>
      <w:r w:rsidR="00E82750">
        <w:t>skadesberegning</w:t>
      </w:r>
      <w:r w:rsidR="001E1C26">
        <w:t>.</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4E0FC752" w14:textId="70D4C8FB" w:rsidR="004558A4" w:rsidRPr="00E82750" w:rsidRDefault="000148B4" w:rsidP="00E82750">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24E5625A" w14:textId="3EC5F6F5" w:rsidR="00E82750" w:rsidRPr="00E82750" w:rsidRDefault="00E82750" w:rsidP="00E82750">
      <w:pPr>
        <w:pStyle w:val="Heading4"/>
        <w:rPr>
          <w:b w:val="0"/>
          <w:bCs w:val="0"/>
        </w:rPr>
      </w:pPr>
      <w:r>
        <w:t xml:space="preserve">Oversvømmelsesmodel, nutid: </w:t>
      </w:r>
      <w:r>
        <w:rPr>
          <w:b w:val="0"/>
          <w:bCs w:val="0"/>
        </w:rPr>
        <w:t>Vælg fra drop-</w:t>
      </w:r>
      <w:proofErr w:type="spellStart"/>
      <w:r>
        <w:rPr>
          <w:b w:val="0"/>
          <w:bCs w:val="0"/>
        </w:rPr>
        <w:t>down</w:t>
      </w:r>
      <w:proofErr w:type="spellEnd"/>
      <w:r>
        <w:rPr>
          <w:b w:val="0"/>
          <w:bCs w:val="0"/>
        </w:rPr>
        <w:t xml:space="preserve"> liste oversvømmelseskort for nutid.</w:t>
      </w:r>
      <w:r w:rsidR="005A480C">
        <w:rPr>
          <w:b w:val="0"/>
          <w:bCs w:val="0"/>
        </w:rPr>
        <w:t xml:space="preserve"> Bemærk at der </w:t>
      </w:r>
      <w:r w:rsidR="00155971">
        <w:rPr>
          <w:b w:val="0"/>
          <w:bCs w:val="0"/>
        </w:rPr>
        <w:t>kun kan vælges oversvømmelsesdata som på forhånd er valgt i fanen ”data” under ”</w:t>
      </w:r>
      <w:proofErr w:type="spellStart"/>
      <w:r w:rsidR="00155971">
        <w:rPr>
          <w:b w:val="0"/>
          <w:bCs w:val="0"/>
        </w:rPr>
        <w:t>Flood_data</w:t>
      </w:r>
      <w:proofErr w:type="spellEnd"/>
      <w:r w:rsidR="00155971">
        <w:rPr>
          <w:b w:val="0"/>
          <w:bCs w:val="0"/>
        </w:rPr>
        <w:t>” (</w:t>
      </w:r>
      <w:r w:rsidR="00155971" w:rsidRPr="00155971">
        <w:rPr>
          <w:b w:val="0"/>
          <w:bCs w:val="0"/>
        </w:rPr>
        <w:fldChar w:fldCharType="begin"/>
      </w:r>
      <w:r w:rsidR="00155971" w:rsidRPr="00155971">
        <w:rPr>
          <w:b w:val="0"/>
          <w:bCs w:val="0"/>
        </w:rPr>
        <w:instrText xml:space="preserve"> REF _Ref87338122 \h  \* MERGEFORMAT </w:instrText>
      </w:r>
      <w:r w:rsidR="00155971" w:rsidRPr="00155971">
        <w:rPr>
          <w:b w:val="0"/>
          <w:bCs w:val="0"/>
        </w:rPr>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r w:rsidR="00155971">
        <w:rPr>
          <w:b w:val="0"/>
          <w:bCs w:val="0"/>
        </w:rPr>
        <w:t xml:space="preserve"> </w:t>
      </w:r>
    </w:p>
    <w:p w14:paraId="1406B34E" w14:textId="58829284" w:rsidR="00155971" w:rsidRPr="00155971" w:rsidRDefault="00E82750" w:rsidP="00155971">
      <w:pPr>
        <w:pStyle w:val="Heading4"/>
      </w:pPr>
      <w:r>
        <w:t xml:space="preserve">Oversvømmelsesmodel, fremtid: </w:t>
      </w:r>
      <w:r>
        <w:rPr>
          <w:b w:val="0"/>
          <w:bCs w:val="0"/>
        </w:rPr>
        <w:t>Vælg fra drop-</w:t>
      </w:r>
      <w:proofErr w:type="spellStart"/>
      <w:r>
        <w:rPr>
          <w:b w:val="0"/>
          <w:bCs w:val="0"/>
        </w:rPr>
        <w:t>down</w:t>
      </w:r>
      <w:proofErr w:type="spellEnd"/>
      <w:r>
        <w:rPr>
          <w:b w:val="0"/>
          <w:bCs w:val="0"/>
        </w:rPr>
        <w:t xml:space="preserve"> liste oversvømmelseskort for fremtid.</w:t>
      </w:r>
      <w:r w:rsidR="00155971">
        <w:rPr>
          <w:b w:val="0"/>
          <w:bCs w:val="0"/>
        </w:rPr>
        <w:t xml:space="preserve"> </w:t>
      </w:r>
      <w:r w:rsidR="00155971" w:rsidRPr="00155971">
        <w:rPr>
          <w:b w:val="0"/>
          <w:bCs w:val="0"/>
        </w:rPr>
        <w:t>Bemærk at der kun kan vælges oversvømmelsesdata som på forhånd er valgt i fanen ”data” under ”</w:t>
      </w:r>
      <w:proofErr w:type="spellStart"/>
      <w:r w:rsidR="00155971" w:rsidRPr="00155971">
        <w:rPr>
          <w:b w:val="0"/>
          <w:bCs w:val="0"/>
        </w:rPr>
        <w:t>Flood_data</w:t>
      </w:r>
      <w:proofErr w:type="spellEnd"/>
      <w:r w:rsidR="00155971" w:rsidRPr="00155971">
        <w:rPr>
          <w:b w:val="0"/>
          <w:bCs w:val="0"/>
        </w:rPr>
        <w:t>”</w:t>
      </w:r>
      <w:r w:rsidR="00155971">
        <w:rPr>
          <w:b w:val="0"/>
          <w:bCs w:val="0"/>
        </w:rPr>
        <w:t xml:space="preserve"> (</w:t>
      </w:r>
      <w:r w:rsidR="00155971" w:rsidRPr="00155971">
        <w:rPr>
          <w:b w:val="0"/>
          <w:bCs w:val="0"/>
        </w:rPr>
        <w:fldChar w:fldCharType="begin"/>
      </w:r>
      <w:r w:rsidR="00155971" w:rsidRPr="00155971">
        <w:rPr>
          <w:b w:val="0"/>
          <w:bCs w:val="0"/>
        </w:rPr>
        <w:instrText xml:space="preserve"> REF _Ref87338122 \h  \* MERGEFORMAT </w:instrText>
      </w:r>
      <w:r w:rsidR="00155971" w:rsidRPr="00155971">
        <w:rPr>
          <w:b w:val="0"/>
          <w:bCs w:val="0"/>
        </w:rPr>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p>
    <w:p w14:paraId="65F15325" w14:textId="62E48275" w:rsidR="005A480C" w:rsidRPr="00155971" w:rsidRDefault="00E82750" w:rsidP="00155971">
      <w:pPr>
        <w:pStyle w:val="Heading4"/>
        <w:rPr>
          <w:b w:val="0"/>
          <w:bCs w:val="0"/>
        </w:rPr>
      </w:pPr>
      <w:r>
        <w:t xml:space="preserve">Returperiode, antal år: </w:t>
      </w:r>
      <w:r>
        <w:rPr>
          <w:b w:val="0"/>
          <w:bCs w:val="0"/>
        </w:rPr>
        <w:t>Indtast returperioden for de valgte oversvømmelseskort for nutid/fremtid.</w:t>
      </w:r>
    </w:p>
    <w:p w14:paraId="41332C3F" w14:textId="640030AC" w:rsidR="00155971" w:rsidRPr="005A480C" w:rsidRDefault="00155971" w:rsidP="005A480C"/>
    <w:p w14:paraId="43089D63" w14:textId="089C684D" w:rsidR="00E82750" w:rsidRPr="00E82750" w:rsidRDefault="00E82750" w:rsidP="00E82750">
      <w:r w:rsidRPr="00E82750">
        <w:rPr>
          <w:noProof/>
        </w:rPr>
        <w:drawing>
          <wp:inline distT="0" distB="0" distL="0" distR="0" wp14:anchorId="735A1807" wp14:editId="4E1705D9">
            <wp:extent cx="4680000" cy="1673296"/>
            <wp:effectExtent l="0" t="0" r="635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stretch>
                      <a:fillRect/>
                    </a:stretch>
                  </pic:blipFill>
                  <pic:spPr>
                    <a:xfrm>
                      <a:off x="0" y="0"/>
                      <a:ext cx="4680000" cy="1673296"/>
                    </a:xfrm>
                    <a:prstGeom prst="rect">
                      <a:avLst/>
                    </a:prstGeom>
                  </pic:spPr>
                </pic:pic>
              </a:graphicData>
            </a:graphic>
          </wp:inline>
        </w:drawing>
      </w:r>
    </w:p>
    <w:p w14:paraId="5350FD68" w14:textId="317769DC" w:rsidR="00E82750" w:rsidRDefault="005A480C" w:rsidP="005A480C">
      <w:pPr>
        <w:pStyle w:val="Caption"/>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4</w:t>
      </w:r>
      <w:r>
        <w:fldChar w:fldCharType="end"/>
      </w:r>
      <w:r>
        <w:t>. Eksempel på korrekt opsætning af generelle modelværdier.</w:t>
      </w:r>
    </w:p>
    <w:p w14:paraId="52DE3751" w14:textId="77777777" w:rsidR="00E82750" w:rsidRDefault="00E82750" w:rsidP="004558A4"/>
    <w:p w14:paraId="2D4E7C9E" w14:textId="5E8D29C1" w:rsidR="00155971" w:rsidRPr="00C31908" w:rsidRDefault="00155971" w:rsidP="004558A4">
      <w:r>
        <w:rPr>
          <w:noProof/>
        </w:rPr>
        <w:lastRenderedPageBreak/>
        <mc:AlternateContent>
          <mc:Choice Requires="wps">
            <w:drawing>
              <wp:anchor distT="0" distB="0" distL="114300" distR="114300" simplePos="0" relativeHeight="251666432" behindDoc="0" locked="0" layoutInCell="1" allowOverlap="1" wp14:anchorId="1639AADF" wp14:editId="5CE8DB54">
                <wp:simplePos x="0" y="0"/>
                <wp:positionH relativeFrom="column">
                  <wp:posOffset>381000</wp:posOffset>
                </wp:positionH>
                <wp:positionV relativeFrom="paragraph">
                  <wp:posOffset>1114425</wp:posOffset>
                </wp:positionV>
                <wp:extent cx="2828925" cy="626110"/>
                <wp:effectExtent l="0" t="0" r="28575" b="21590"/>
                <wp:wrapNone/>
                <wp:docPr id="14" name="Rectangle 14"/>
                <wp:cNvGraphicFramePr/>
                <a:graphic xmlns:a="http://schemas.openxmlformats.org/drawingml/2006/main">
                  <a:graphicData uri="http://schemas.microsoft.com/office/word/2010/wordprocessingShape">
                    <wps:wsp>
                      <wps:cNvSpPr/>
                      <wps:spPr>
                        <a:xfrm>
                          <a:off x="0" y="0"/>
                          <a:ext cx="2828925" cy="62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5E626" id="Rectangle 14" o:spid="_x0000_s1026" style="position:absolute;margin-left:30pt;margin-top:87.75pt;width:222.75pt;height:4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" filled="f" strokecolor="red" strokeweight="1.5pt">
                <v:stroke endcap="round"/>
              </v:rect>
            </w:pict>
          </mc:Fallback>
        </mc:AlternateContent>
      </w:r>
      <w:r w:rsidRPr="00155971">
        <w:rPr>
          <w:noProof/>
        </w:rPr>
        <w:drawing>
          <wp:inline distT="0" distB="0" distL="0" distR="0" wp14:anchorId="2C6582E8" wp14:editId="4D5BD86B">
            <wp:extent cx="4680000" cy="1740992"/>
            <wp:effectExtent l="0" t="0" r="635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9"/>
                    <a:stretch>
                      <a:fillRect/>
                    </a:stretch>
                  </pic:blipFill>
                  <pic:spPr>
                    <a:xfrm>
                      <a:off x="0" y="0"/>
                      <a:ext cx="4680000" cy="1740992"/>
                    </a:xfrm>
                    <a:prstGeom prst="rect">
                      <a:avLst/>
                    </a:prstGeom>
                  </pic:spPr>
                </pic:pic>
              </a:graphicData>
            </a:graphic>
          </wp:inline>
        </w:drawing>
      </w:r>
    </w:p>
    <w:p w14:paraId="6162613F" w14:textId="77B0248F" w:rsidR="004558A4" w:rsidRDefault="004558A4" w:rsidP="004558A4">
      <w:pPr>
        <w:pStyle w:val="Caption"/>
      </w:pPr>
      <w:bookmarkStart w:id="14" w:name="_Ref87338122"/>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5</w:t>
      </w:r>
      <w:r w:rsidR="005A480C">
        <w:fldChar w:fldCharType="end"/>
      </w:r>
      <w:bookmarkEnd w:id="14"/>
      <w:r>
        <w:t xml:space="preserve">. i fanebladet data kan </w:t>
      </w:r>
      <w:r w:rsidR="00155971">
        <w:t>man angive de oversvømmelsesdata som kan vælges i fanen models.</w:t>
      </w:r>
    </w:p>
    <w:p w14:paraId="1C899C71" w14:textId="16D86D3B" w:rsidR="000148B4" w:rsidRDefault="000148B4" w:rsidP="000148B4"/>
    <w:p w14:paraId="07E333DF" w14:textId="4F6310D4" w:rsidR="00E715D4" w:rsidRDefault="0096130E" w:rsidP="00027C84">
      <w:pPr>
        <w:pStyle w:val="Heading3"/>
      </w:pPr>
      <w:bookmarkStart w:id="15" w:name="_Toc118224316"/>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w:t>
      </w:r>
      <w:proofErr w:type="spellStart"/>
      <w:r>
        <w:t>SkadesØkonomi</w:t>
      </w:r>
      <w:proofErr w:type="spellEnd"/>
      <w:r>
        <w:t xml:space="preserve">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proofErr w:type="spellStart"/>
      <w:r>
        <w:lastRenderedPageBreak/>
        <w:t>Vejnetsdatasætte</w:t>
      </w:r>
      <w:r w:rsidR="00D13A93">
        <w:t>t</w:t>
      </w:r>
      <w:proofErr w:type="spellEnd"/>
      <w:r w:rsidR="00D13A93">
        <w:t>,</w:t>
      </w:r>
      <w:r w:rsidRPr="00C31908">
        <w:t xml:space="preserve"> som anvendes i beregningen, er angivet (og kan ændres) i fanebladet Data under </w:t>
      </w:r>
      <w:proofErr w:type="spellStart"/>
      <w:r w:rsidRPr="00C31908">
        <w:t>t_</w:t>
      </w:r>
      <w:r w:rsidR="000B1DE6">
        <w:t>road_traffic</w:t>
      </w:r>
      <w:proofErr w:type="spellEnd"/>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2905530" cy="571580"/>
                    </a:xfrm>
                    <a:prstGeom prst="rect">
                      <a:avLst/>
                    </a:prstGeom>
                  </pic:spPr>
                </pic:pic>
              </a:graphicData>
            </a:graphic>
          </wp:inline>
        </w:drawing>
      </w:r>
    </w:p>
    <w:p w14:paraId="1842829A" w14:textId="38261A78" w:rsidR="004558A4" w:rsidRPr="004558A4" w:rsidRDefault="00E715D4" w:rsidP="004558A4">
      <w:pPr>
        <w:pStyle w:val="Caption"/>
      </w:pPr>
      <w:bookmarkStart w:id="17" w:name="_Ref8855874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6</w:t>
      </w:r>
      <w:r w:rsidR="005A480C">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118224317"/>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w:t>
      </w:r>
      <w:proofErr w:type="spellStart"/>
      <w:r w:rsidR="004558A4" w:rsidRPr="00C31908">
        <w:t>t_</w:t>
      </w:r>
      <w:r>
        <w:t>publicservice</w:t>
      </w:r>
      <w:proofErr w:type="spellEnd"/>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110" cy="438211"/>
                    </a:xfrm>
                    <a:prstGeom prst="rect">
                      <a:avLst/>
                    </a:prstGeom>
                  </pic:spPr>
                </pic:pic>
              </a:graphicData>
            </a:graphic>
          </wp:inline>
        </w:drawing>
      </w:r>
    </w:p>
    <w:p w14:paraId="51326D03" w14:textId="50557794" w:rsidR="008B1225" w:rsidRDefault="00307AE5" w:rsidP="008B1225">
      <w:pPr>
        <w:pStyle w:val="Caption"/>
      </w:pPr>
      <w:bookmarkStart w:id="19" w:name="_Ref8855876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7</w:t>
      </w:r>
      <w:r w:rsidR="005A480C">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118224318"/>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w:t>
      </w:r>
      <w:proofErr w:type="gramStart"/>
      <w:r>
        <w:t>Eftersom at</w:t>
      </w:r>
      <w:proofErr w:type="gramEnd"/>
      <w:r>
        <w:t xml:space="preserve">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 xml:space="preserve">salgspris. Ved installation af modellen medfølger en </w:t>
      </w:r>
      <w:r w:rsidR="00F839AD">
        <w:lastRenderedPageBreak/>
        <w:t>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w:t>
      </w:r>
      <w:proofErr w:type="spellStart"/>
      <w:r w:rsidR="00521EDC">
        <w:t>Appendix</w:t>
      </w:r>
      <w:proofErr w:type="spellEnd"/>
      <w:r w:rsidR="00521EDC">
        <w:t xml:space="preserve">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lastRenderedPageBreak/>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proofErr w:type="spellStart"/>
      <w:r>
        <w:t>Appendix</w:t>
      </w:r>
      <w:proofErr w:type="spellEnd"/>
      <w:r>
        <w:t xml:space="preserve">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proofErr w:type="spellStart"/>
      <w:r>
        <w:t>Appendix</w:t>
      </w:r>
      <w:proofErr w:type="spellEnd"/>
      <w:r>
        <w:t xml:space="preserve"> 1 – Skadesfunktioner</w:t>
      </w:r>
      <w:r w:rsidR="007777A7">
        <w:t>”</w:t>
      </w:r>
      <w:r>
        <w:t xml:space="preserve"> findes et overblik over skadesfunktionerne</w:t>
      </w:r>
      <w:r w:rsidR="007777A7">
        <w:t>,</w:t>
      </w:r>
      <w:r>
        <w:t xml:space="preserve"> som anvendes i </w:t>
      </w:r>
      <w:proofErr w:type="spellStart"/>
      <w:r>
        <w:t>SkadesØkonomi</w:t>
      </w:r>
      <w:proofErr w:type="spellEnd"/>
      <w:r>
        <w:t xml:space="preserve">. </w:t>
      </w:r>
    </w:p>
    <w:p w14:paraId="13502514" w14:textId="34CF04F6" w:rsidR="00027C84" w:rsidRPr="00225F40" w:rsidRDefault="00E62677" w:rsidP="0020401F">
      <w:pPr>
        <w:pStyle w:val="Caption"/>
        <w:rPr>
          <w:b w:val="0"/>
          <w:bCs w:val="0"/>
          <w:smallCaps w:val="0"/>
          <w:color w:val="auto"/>
          <w:spacing w:val="0"/>
        </w:rPr>
      </w:pPr>
      <w:r>
        <w:rPr>
          <w:noProof/>
        </w:rPr>
        <mc:AlternateContent>
          <mc:Choice Requires="wps">
            <w:drawing>
              <wp:anchor distT="0" distB="0" distL="114300" distR="114300" simplePos="0" relativeHeight="251674624" behindDoc="0" locked="0" layoutInCell="1" allowOverlap="1" wp14:anchorId="5130F92C" wp14:editId="6711B45D">
                <wp:simplePos x="0" y="0"/>
                <wp:positionH relativeFrom="column">
                  <wp:posOffset>1624965</wp:posOffset>
                </wp:positionH>
                <wp:positionV relativeFrom="paragraph">
                  <wp:posOffset>403860</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A2E0C" id="Rectangle 24" o:spid="_x0000_s1026" style="position:absolute;margin-left:127.95pt;margin-top:31.8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" filled="f" strokecolor="red" strokeweight="1.5pt">
                <v:stroke endcap="round"/>
              </v:rect>
            </w:pict>
          </mc:Fallback>
        </mc:AlternateContent>
      </w:r>
      <w:r w:rsidR="00027C84" w:rsidRPr="00225F40">
        <w:rPr>
          <w:b w:val="0"/>
          <w:bCs w:val="0"/>
          <w:smallCaps w:val="0"/>
          <w:color w:val="auto"/>
          <w:spacing w:val="0"/>
        </w:rPr>
        <w:t xml:space="preserve">Data for bygninger som anvendes i beregningen, er angivet (og kan ændres) i fanebladet Data under </w:t>
      </w:r>
      <w:proofErr w:type="spellStart"/>
      <w:r w:rsidR="00027C84" w:rsidRPr="00225F40">
        <w:rPr>
          <w:b w:val="0"/>
          <w:bCs w:val="0"/>
          <w:smallCaps w:val="0"/>
          <w:color w:val="auto"/>
          <w:spacing w:val="0"/>
        </w:rPr>
        <w:t>t_</w:t>
      </w:r>
      <w:r w:rsidR="0027344D" w:rsidRPr="00225F40">
        <w:rPr>
          <w:b w:val="0"/>
          <w:bCs w:val="0"/>
          <w:smallCaps w:val="0"/>
          <w:color w:val="auto"/>
          <w:spacing w:val="0"/>
        </w:rPr>
        <w:t>building</w:t>
      </w:r>
      <w:proofErr w:type="spellEnd"/>
      <w:r w:rsidR="00027C84"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00027C84" w:rsidRPr="00225F40">
        <w:rPr>
          <w:b w:val="0"/>
          <w:bCs w:val="0"/>
          <w:smallCaps w:val="0"/>
          <w:color w:val="auto"/>
          <w:spacing w:val="0"/>
        </w:rPr>
        <w:t>).</w:t>
      </w:r>
    </w:p>
    <w:p w14:paraId="04AB29E4" w14:textId="30E3F8DD" w:rsidR="00027C84" w:rsidRDefault="00027C84" w:rsidP="00027C84">
      <w:r w:rsidRPr="008645AB">
        <w:rPr>
          <w:noProof/>
        </w:rPr>
        <w:t xml:space="preserve"> </w:t>
      </w:r>
      <w:r w:rsidR="00E62677" w:rsidRPr="00E62677">
        <w:rPr>
          <w:noProof/>
        </w:rPr>
        <w:drawing>
          <wp:inline distT="0" distB="0" distL="0" distR="0" wp14:anchorId="110816EE" wp14:editId="7E645C15">
            <wp:extent cx="3238952" cy="1009791"/>
            <wp:effectExtent l="0" t="0" r="0" b="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238952" cy="1009791"/>
                    </a:xfrm>
                    <a:prstGeom prst="rect">
                      <a:avLst/>
                    </a:prstGeom>
                  </pic:spPr>
                </pic:pic>
              </a:graphicData>
            </a:graphic>
          </wp:inline>
        </w:drawing>
      </w:r>
    </w:p>
    <w:p w14:paraId="3572C576" w14:textId="49C3460F" w:rsidR="00027C84" w:rsidRPr="00867CC9" w:rsidRDefault="00027C84" w:rsidP="00027C84">
      <w:pPr>
        <w:pStyle w:val="Caption"/>
      </w:pPr>
      <w:bookmarkStart w:id="21" w:name="_Ref8813209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8</w:t>
      </w:r>
      <w:r w:rsidR="005A480C">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118224319"/>
      <w:r>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w:t>
      </w:r>
      <w:proofErr w:type="spellStart"/>
      <w:r w:rsidRPr="00C31908">
        <w:t>t_</w:t>
      </w:r>
      <w:r w:rsidR="0027344D">
        <w:t>infrastructure</w:t>
      </w:r>
      <w:proofErr w:type="spellEnd"/>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w:lastRenderedPageBreak/>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409632"/>
                    </a:xfrm>
                    <a:prstGeom prst="rect">
                      <a:avLst/>
                    </a:prstGeom>
                  </pic:spPr>
                </pic:pic>
              </a:graphicData>
            </a:graphic>
          </wp:inline>
        </w:drawing>
      </w:r>
    </w:p>
    <w:p w14:paraId="58B6FE80" w14:textId="05056A96" w:rsidR="00867CC9" w:rsidRPr="00867CC9" w:rsidRDefault="008645AB" w:rsidP="008645AB">
      <w:pPr>
        <w:pStyle w:val="Caption"/>
      </w:pPr>
      <w:bookmarkStart w:id="23" w:name="_Ref88131506"/>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9</w:t>
      </w:r>
      <w:r w:rsidR="005A480C">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118224320"/>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Værdi af rekreativt område (</w:t>
      </w:r>
      <w:proofErr w:type="spellStart"/>
      <w:r>
        <w:t>kr</w:t>
      </w:r>
      <w:proofErr w:type="spellEnd"/>
      <w:r>
        <w:t xml:space="preserve">/dag)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w:t>
      </w:r>
      <w:proofErr w:type="spellStart"/>
      <w:r w:rsidRPr="00B95318">
        <w:t>SkadesØkonomi</w:t>
      </w:r>
      <w:proofErr w:type="spellEnd"/>
      <w:r w:rsidRPr="00B95318">
        <w:t>.</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w:t>
      </w:r>
      <w:proofErr w:type="spellStart"/>
      <w:r w:rsidRPr="00C31908">
        <w:t>t_</w:t>
      </w:r>
      <w:r>
        <w:t>recreative</w:t>
      </w:r>
      <w:proofErr w:type="spellEnd"/>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419158"/>
                    </a:xfrm>
                    <a:prstGeom prst="rect">
                      <a:avLst/>
                    </a:prstGeom>
                  </pic:spPr>
                </pic:pic>
              </a:graphicData>
            </a:graphic>
          </wp:inline>
        </w:drawing>
      </w:r>
    </w:p>
    <w:p w14:paraId="76A42563" w14:textId="5ED4326C" w:rsidR="0076627F" w:rsidRPr="00867CC9" w:rsidRDefault="0076627F" w:rsidP="0076627F">
      <w:pPr>
        <w:pStyle w:val="Caption"/>
      </w:pPr>
      <w:bookmarkStart w:id="26" w:name="_Ref88137744"/>
      <w:r>
        <w:lastRenderedPageBreak/>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10</w:t>
      </w:r>
      <w:r w:rsidR="005A480C">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118224321"/>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w:t>
      </w:r>
      <w:proofErr w:type="spellStart"/>
      <w:r w:rsidRPr="00B95318">
        <w:t>SkadesØkonomi</w:t>
      </w:r>
      <w:proofErr w:type="spellEnd"/>
      <w:r w:rsidRPr="00B95318">
        <w:t>.</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w:t>
      </w:r>
      <w:proofErr w:type="spellStart"/>
      <w:r w:rsidRPr="00C31908">
        <w:t>t_</w:t>
      </w:r>
      <w:r>
        <w:t>bioscore</w:t>
      </w:r>
      <w:proofErr w:type="spellEnd"/>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5"/>
                    <a:stretch>
                      <a:fillRect/>
                    </a:stretch>
                  </pic:blipFill>
                  <pic:spPr>
                    <a:xfrm>
                      <a:off x="0" y="0"/>
                      <a:ext cx="3000794" cy="609685"/>
                    </a:xfrm>
                    <a:prstGeom prst="rect">
                      <a:avLst/>
                    </a:prstGeom>
                  </pic:spPr>
                </pic:pic>
              </a:graphicData>
            </a:graphic>
          </wp:inline>
        </w:drawing>
      </w:r>
    </w:p>
    <w:p w14:paraId="513714C7" w14:textId="190FE46C" w:rsidR="003477A7" w:rsidRPr="00867CC9" w:rsidRDefault="003477A7" w:rsidP="003477A7">
      <w:pPr>
        <w:pStyle w:val="Caption"/>
      </w:pPr>
      <w:bookmarkStart w:id="28" w:name="_Ref881418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11</w:t>
      </w:r>
      <w:r w:rsidR="005A480C">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118224322"/>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w:t>
      </w:r>
      <w:r>
        <w:lastRenderedPageBreak/>
        <w:t>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664D4F26" w14:textId="1FD435AF" w:rsidR="006A2915" w:rsidRDefault="00EA635F" w:rsidP="00EA635F">
      <w:r>
        <w:t>Tal fra VisitDenmark (</w:t>
      </w:r>
      <w:r w:rsidR="006A2915">
        <w:t xml:space="preserve">VisitDenmark, </w:t>
      </w:r>
      <w:r>
        <w:t>202</w:t>
      </w:r>
      <w:r w:rsidR="006A2915">
        <w:t>2</w:t>
      </w:r>
      <w:r>
        <w:t>)</w:t>
      </w:r>
      <w:r w:rsidR="006A2915">
        <w:t xml:space="preserve"> som</w:t>
      </w:r>
      <w:r>
        <w:t xml:space="preserve"> viser</w:t>
      </w:r>
      <w:r w:rsidR="006A2915">
        <w:t xml:space="preserve"> turisternes døgnforbrug</w:t>
      </w:r>
      <w:r>
        <w:t xml:space="preserve"> </w:t>
      </w:r>
      <w:r w:rsidR="006A2915">
        <w:t>for forskellige overnatningstyper i år 2020</w:t>
      </w:r>
      <w:r>
        <w:t xml:space="preserve">, </w:t>
      </w:r>
      <w:r w:rsidR="006A2915">
        <w:t xml:space="preserve">er </w:t>
      </w:r>
      <w:r>
        <w:t>anvendt som beregningsforudsætning i modellen</w:t>
      </w:r>
      <w:r w:rsidR="006A2915">
        <w:t xml:space="preserve">. Dette er efterfølgende koblet med de forskellige </w:t>
      </w:r>
      <w:proofErr w:type="spellStart"/>
      <w:r w:rsidR="006A2915">
        <w:t>bbr</w:t>
      </w:r>
      <w:proofErr w:type="spellEnd"/>
      <w:r w:rsidR="006A2915">
        <w:t xml:space="preserve">-koder jævnfør </w:t>
      </w:r>
      <w:r w:rsidR="006A2915">
        <w:fldChar w:fldCharType="begin"/>
      </w:r>
      <w:r w:rsidR="006A2915">
        <w:instrText xml:space="preserve"> REF _Ref88143127 \h </w:instrText>
      </w:r>
      <w:r w:rsidR="006A2915">
        <w:fldChar w:fldCharType="separate"/>
      </w:r>
      <w:r w:rsidR="006A2915">
        <w:t xml:space="preserve">Tabel </w:t>
      </w:r>
      <w:r w:rsidR="006A2915">
        <w:rPr>
          <w:noProof/>
        </w:rPr>
        <w:t>4</w:t>
      </w:r>
      <w:r w:rsidR="006A2915">
        <w:noBreakHyphen/>
      </w:r>
      <w:r w:rsidR="006A2915">
        <w:rPr>
          <w:noProof/>
        </w:rPr>
        <w:t>1</w:t>
      </w:r>
      <w:r w:rsidR="006A2915">
        <w:fldChar w:fldCharType="end"/>
      </w:r>
      <w:r w:rsidR="006A2915">
        <w:t>.</w:t>
      </w:r>
    </w:p>
    <w:p w14:paraId="3B026492" w14:textId="3255E575" w:rsidR="006A2915"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w:t>
      </w:r>
      <w:proofErr w:type="spellStart"/>
      <w:r>
        <w:t>SkadesØkonomi</w:t>
      </w:r>
      <w:proofErr w:type="spellEnd"/>
      <w:r>
        <w:t xml:space="preserve">.  </w:t>
      </w:r>
    </w:p>
    <w:p w14:paraId="55BE8ED7" w14:textId="1850BB05" w:rsidR="0076407F" w:rsidRDefault="006A2915" w:rsidP="00D5726C">
      <w:pPr>
        <w:pStyle w:val="Caption"/>
      </w:pPr>
      <w:r w:rsidRPr="006A2915">
        <w:drawing>
          <wp:inline distT="0" distB="0" distL="0" distR="0" wp14:anchorId="6C237493" wp14:editId="4A7DD4BF">
            <wp:extent cx="5943600" cy="165354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6"/>
                    <a:stretch>
                      <a:fillRect/>
                    </a:stretch>
                  </pic:blipFill>
                  <pic:spPr>
                    <a:xfrm>
                      <a:off x="0" y="0"/>
                      <a:ext cx="5943600" cy="1653540"/>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xml:space="preserve">. oversigt over bygnings-anvendelseskoder fra </w:t>
      </w:r>
      <w:proofErr w:type="spellStart"/>
      <w:r>
        <w:t>bbr</w:t>
      </w:r>
      <w:proofErr w:type="spellEnd"/>
      <w:r>
        <w:t xml:space="preserve">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rsidRPr="00E62677">
        <w:t xml:space="preserve">værdi på </w:t>
      </w:r>
      <w:r w:rsidR="00842386" w:rsidRPr="00E62677">
        <w:t>60</w:t>
      </w:r>
      <w:r w:rsidR="00F27700" w:rsidRPr="00E62677">
        <w:t xml:space="preserve"> dage,</w:t>
      </w:r>
      <w:r w:rsidR="00F27700">
        <w:t xml:space="preserve"> hvorvidt denne er retvisende, er meget usikkert.</w:t>
      </w:r>
    </w:p>
    <w:p w14:paraId="07066048" w14:textId="6697ECEF" w:rsidR="00E42F94" w:rsidRPr="00E42F94" w:rsidRDefault="00A96B87" w:rsidP="00E42F94">
      <w:r>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w:t>
      </w:r>
      <w:proofErr w:type="spellStart"/>
      <w:r w:rsidRPr="00C31908">
        <w:t>t_</w:t>
      </w:r>
      <w:r w:rsidR="009E6BA9">
        <w:t>tourisme</w:t>
      </w:r>
      <w:proofErr w:type="spellEnd"/>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741" cy="276264"/>
                    </a:xfrm>
                    <a:prstGeom prst="rect">
                      <a:avLst/>
                    </a:prstGeom>
                  </pic:spPr>
                </pic:pic>
              </a:graphicData>
            </a:graphic>
          </wp:inline>
        </w:drawing>
      </w:r>
    </w:p>
    <w:p w14:paraId="1901310C" w14:textId="712C9D24" w:rsidR="000F3077" w:rsidRPr="00867CC9" w:rsidRDefault="000F3077" w:rsidP="000F3077">
      <w:pPr>
        <w:pStyle w:val="Caption"/>
      </w:pPr>
      <w:bookmarkStart w:id="31" w:name="_Ref8814220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12</w:t>
      </w:r>
      <w:r w:rsidR="005A480C">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118224323"/>
      <w:r>
        <w:lastRenderedPageBreak/>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w:t>
      </w:r>
      <w:proofErr w:type="spellStart"/>
      <w:r w:rsidRPr="00C31908">
        <w:t>t_</w:t>
      </w:r>
      <w:r w:rsidR="009E6BA9">
        <w:t>human_health</w:t>
      </w:r>
      <w:proofErr w:type="spellEnd"/>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8"/>
                    <a:stretch>
                      <a:fillRect/>
                    </a:stretch>
                  </pic:blipFill>
                  <pic:spPr>
                    <a:xfrm>
                      <a:off x="0" y="0"/>
                      <a:ext cx="3286584" cy="590632"/>
                    </a:xfrm>
                    <a:prstGeom prst="rect">
                      <a:avLst/>
                    </a:prstGeom>
                  </pic:spPr>
                </pic:pic>
              </a:graphicData>
            </a:graphic>
          </wp:inline>
        </w:drawing>
      </w:r>
    </w:p>
    <w:p w14:paraId="7A3B60C5" w14:textId="143E04AC" w:rsidR="000F3077" w:rsidRPr="00867CC9" w:rsidRDefault="000F3077" w:rsidP="000F3077">
      <w:pPr>
        <w:pStyle w:val="Caption"/>
      </w:pPr>
      <w:bookmarkStart w:id="34" w:name="_Ref8814221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13</w:t>
      </w:r>
      <w:r w:rsidR="005A480C">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118224324"/>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lastRenderedPageBreak/>
        <w:t xml:space="preserve">Data for </w:t>
      </w:r>
      <w:r w:rsidR="009E6BA9">
        <w:t>industri</w:t>
      </w:r>
      <w:r w:rsidR="00CF1722">
        <w:t xml:space="preserve">, </w:t>
      </w:r>
      <w:r w:rsidRPr="00C31908">
        <w:t xml:space="preserve">som anvendes i beregningen, er angivet (og kan ændres) i fanebladet Data under </w:t>
      </w:r>
      <w:proofErr w:type="spellStart"/>
      <w:r w:rsidRPr="00C31908">
        <w:t>t_</w:t>
      </w:r>
      <w:r w:rsidR="009E6BA9">
        <w:t>company</w:t>
      </w:r>
      <w:proofErr w:type="spellEnd"/>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9"/>
                    <a:stretch>
                      <a:fillRect/>
                    </a:stretch>
                  </pic:blipFill>
                  <pic:spPr>
                    <a:xfrm>
                      <a:off x="0" y="0"/>
                      <a:ext cx="3048425" cy="590632"/>
                    </a:xfrm>
                    <a:prstGeom prst="rect">
                      <a:avLst/>
                    </a:prstGeom>
                  </pic:spPr>
                </pic:pic>
              </a:graphicData>
            </a:graphic>
          </wp:inline>
        </w:drawing>
      </w:r>
    </w:p>
    <w:p w14:paraId="40B5DA80" w14:textId="34768C3F" w:rsidR="000F3077" w:rsidRPr="00867CC9" w:rsidRDefault="000F3077" w:rsidP="000F3077">
      <w:pPr>
        <w:pStyle w:val="Caption"/>
      </w:pPr>
      <w:bookmarkStart w:id="36" w:name="_Ref8814222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14</w:t>
      </w:r>
      <w:r w:rsidR="005A480C">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5E05BB99" w:rsidR="00E51776" w:rsidRDefault="00E62677" w:rsidP="00E62677">
      <w:pPr>
        <w:pStyle w:val="Heading3"/>
      </w:pPr>
      <w:bookmarkStart w:id="37" w:name="_Toc118224325"/>
      <w:r>
        <w:t>4.4.11. Landbrug</w:t>
      </w:r>
      <w:bookmarkEnd w:id="37"/>
      <w:r>
        <w:t xml:space="preserve"> </w:t>
      </w:r>
    </w:p>
    <w:p w14:paraId="72D96B9B" w14:textId="2FA28065" w:rsidR="00E62677" w:rsidRPr="00E62677" w:rsidRDefault="00E62677" w:rsidP="00E62677">
      <w:r w:rsidRPr="00424DA9">
        <w:rPr>
          <w:rFonts w:asciiTheme="majorHAnsi" w:hAnsiTheme="majorHAnsi"/>
        </w:rPr>
        <w:t>Det økonomiske tab forbundet med afgrødetab</w:t>
      </w:r>
      <w:r>
        <w:rPr>
          <w:rFonts w:asciiTheme="majorHAnsi" w:hAnsiTheme="majorHAnsi"/>
        </w:rPr>
        <w:t xml:space="preserve"> og varigt jordtab</w:t>
      </w:r>
      <w:r w:rsidRPr="00424DA9">
        <w:rPr>
          <w:rFonts w:asciiTheme="majorHAnsi" w:hAnsiTheme="majorHAnsi"/>
        </w:rPr>
        <w:t xml:space="preserve"> beregnes. </w:t>
      </w:r>
      <w:r>
        <w:rPr>
          <w:rFonts w:asciiTheme="majorHAnsi" w:hAnsiTheme="majorHAnsi"/>
        </w:rPr>
        <w:t>For afgrødetab finder modellen</w:t>
      </w:r>
      <w:r w:rsidRPr="00424DA9">
        <w:rPr>
          <w:rFonts w:asciiTheme="majorHAnsi" w:hAnsiTheme="majorHAnsi"/>
        </w:rPr>
        <w:t xml:space="preserve"> de oversvømmede marker, og beregner afgrødetabet med udgangspunkt i salgsværdien for den pågældende afgrøde og arealet som oversvømmes på den/de pågældende mark(er).</w:t>
      </w:r>
      <w:r>
        <w:rPr>
          <w:rFonts w:asciiTheme="majorHAnsi" w:hAnsiTheme="majorHAnsi"/>
        </w:rPr>
        <w:t xml:space="preserve"> Herudover kan modellen anvendes til at beregne det økonomiske omkostning forbundet med varigt tab af landbrugsjord. For alle oversvømmelsestyper (stormflod, nedbør og vandløb) er landbrugsområder som kan forventes at undergå varigt jordtab udpeget som de arealer der oversvømmelses ved en 5 års hændelse under nuværende klima. Som følge af klimaændringer over de næste 100 år vil disse områder kunne forventes at blive oversvømmet hvert år, og vil derfor ikke kunne anvendes som landbrugsjord. For erosion er det antaget at alle landbrugsarealer i erosionstruet områder er påvirket af varigt jordtab. Der er anvendt jordtabsværdi på 140.000kr/ha. </w:t>
      </w:r>
    </w:p>
    <w:p w14:paraId="39073EB8" w14:textId="77777777" w:rsidR="00E62677" w:rsidRPr="00E51776" w:rsidRDefault="00E62677" w:rsidP="00E51776"/>
    <w:p w14:paraId="2CEB5B7A" w14:textId="06D9976F" w:rsidR="00973F64" w:rsidRDefault="00973F64" w:rsidP="00973F64">
      <w:pPr>
        <w:pStyle w:val="Heading1"/>
        <w:numPr>
          <w:ilvl w:val="0"/>
          <w:numId w:val="41"/>
        </w:numPr>
      </w:pPr>
      <w:bookmarkStart w:id="38" w:name="_Toc118224326"/>
      <w:r>
        <w:t>Sådan gennemfører du en beregning</w:t>
      </w:r>
      <w:bookmarkEnd w:id="38"/>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proofErr w:type="spellStart"/>
      <w:r w:rsidR="00CF1722">
        <w:t>PostgreSQL</w:t>
      </w:r>
      <w:proofErr w:type="spellEnd"/>
      <w:r w:rsidR="00CF1722">
        <w:t>/</w:t>
      </w:r>
      <w:proofErr w:type="spellStart"/>
      <w:r>
        <w:t>PostGIS</w:t>
      </w:r>
      <w:proofErr w:type="spellEnd"/>
      <w:r>
        <w:t xml:space="preserve">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spellStart"/>
      <w:proofErr w:type="gramStart"/>
      <w:r w:rsidR="000B04C3" w:rsidRPr="00782CB6">
        <w:rPr>
          <w:sz w:val="20"/>
          <w:szCs w:val="18"/>
          <w:lang w:val="da-DK"/>
        </w:rPr>
        <w:t>fdc.admin</w:t>
      </w:r>
      <w:proofErr w:type="spellEnd"/>
      <w:proofErr w:type="gramEnd"/>
      <w:r w:rsidR="000B04C3" w:rsidRPr="00782CB6">
        <w:rPr>
          <w:sz w:val="20"/>
          <w:szCs w:val="18"/>
          <w:lang w:val="da-DK"/>
        </w:rPr>
        <w:t xml:space="preserve">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000CCB5" w:rsidR="000B04C3" w:rsidRPr="001630A3" w:rsidRDefault="000B04C3" w:rsidP="000B04C3">
      <w:pPr>
        <w:pStyle w:val="Caption"/>
        <w:jc w:val="center"/>
      </w:pPr>
      <w:bookmarkStart w:id="39" w:name="_Ref88461612"/>
      <w:r>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39"/>
      <w:r>
        <w:t>. Fanebladet General.</w:t>
      </w:r>
    </w:p>
    <w:p w14:paraId="511DEA84" w14:textId="3FE82505" w:rsidR="00F9721B" w:rsidRDefault="00782CB6" w:rsidP="00F9721B">
      <w:pPr>
        <w:ind w:left="1440" w:hanging="1440"/>
      </w:pPr>
      <w:r>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proofErr w:type="spellStart"/>
      <w:r w:rsidR="00CF1722">
        <w:t>PostgreSQL</w:t>
      </w:r>
      <w:proofErr w:type="spellEnd"/>
      <w:r w:rsidR="00CF1722">
        <w:t>/</w:t>
      </w:r>
      <w:proofErr w:type="spellStart"/>
      <w:r w:rsidR="00CF1722">
        <w:t>PostGIS</w:t>
      </w:r>
      <w:proofErr w:type="spellEnd"/>
      <w:r w:rsidR="00CF1722">
        <w:t xml:space="preserve"> </w:t>
      </w:r>
      <w:r>
        <w:t>databasen</w:t>
      </w:r>
      <w:r w:rsidR="00D12ACE">
        <w:t>,</w:t>
      </w:r>
      <w:r>
        <w:t xml:space="preserve"> </w:t>
      </w:r>
      <w:r>
        <w:lastRenderedPageBreak/>
        <w:t>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r w:rsidR="0018559E">
        <w:t xml:space="preserve"> Kolonnenavne kan vælge via drop-</w:t>
      </w:r>
      <w:proofErr w:type="spellStart"/>
      <w:r w:rsidR="0018559E">
        <w:t>down</w:t>
      </w:r>
      <w:proofErr w:type="spellEnd"/>
      <w:r w:rsidR="0018559E">
        <w:t xml:space="preserve"> menu ved at dobbeltklikke på navnet.</w:t>
      </w:r>
    </w:p>
    <w:p w14:paraId="3468CC43" w14:textId="636BAD89" w:rsidR="000B04C3" w:rsidRDefault="0018559E" w:rsidP="00782CB6">
      <w:pPr>
        <w:ind w:left="1440" w:hanging="1440"/>
      </w:pPr>
      <w:r>
        <w:rPr>
          <w:noProof/>
        </w:rPr>
        <mc:AlternateContent>
          <mc:Choice Requires="wps">
            <w:drawing>
              <wp:anchor distT="0" distB="0" distL="114300" distR="114300" simplePos="0" relativeHeight="251693056" behindDoc="0" locked="0" layoutInCell="1" allowOverlap="1" wp14:anchorId="01F7573A" wp14:editId="0F8D7857">
                <wp:simplePos x="0" y="0"/>
                <wp:positionH relativeFrom="column">
                  <wp:posOffset>2366010</wp:posOffset>
                </wp:positionH>
                <wp:positionV relativeFrom="paragraph">
                  <wp:posOffset>1905</wp:posOffset>
                </wp:positionV>
                <wp:extent cx="696894" cy="146685"/>
                <wp:effectExtent l="0" t="0" r="27305" b="24765"/>
                <wp:wrapNone/>
                <wp:docPr id="31" name="Rectangle 31"/>
                <wp:cNvGraphicFramePr/>
                <a:graphic xmlns:a="http://schemas.openxmlformats.org/drawingml/2006/main">
                  <a:graphicData uri="http://schemas.microsoft.com/office/word/2010/wordprocessingShape">
                    <wps:wsp>
                      <wps:cNvSpPr/>
                      <wps:spPr>
                        <a:xfrm>
                          <a:off x="0" y="0"/>
                          <a:ext cx="696894"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A362" id="Rectangle 31" o:spid="_x0000_s1026" style="position:absolute;margin-left:186.3pt;margin-top:.15pt;width:54.8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" filled="f" strokecolor="#0070c0" strokeweight="1.5pt">
                <v:stroke endcap="round"/>
              </v:rect>
            </w:pict>
          </mc:Fallback>
        </mc:AlternateContent>
      </w:r>
      <w:r w:rsidR="00F9721B">
        <w:rPr>
          <w:noProof/>
        </w:rPr>
        <mc:AlternateContent>
          <mc:Choice Requires="wps">
            <w:drawing>
              <wp:anchor distT="0" distB="0" distL="114300" distR="114300" simplePos="0" relativeHeight="251695104" behindDoc="0" locked="0" layoutInCell="1" allowOverlap="1" wp14:anchorId="0AA6A8BE" wp14:editId="34ED5369">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B445"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" filled="f" strokecolor="#00b050" strokeweight="1.5pt">
                <v:stroke endcap="round"/>
              </v:rect>
            </w:pict>
          </mc:Fallback>
        </mc:AlternateContent>
      </w:r>
      <w:r w:rsidR="00F9721B">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Pr="00E62677">
        <w:rPr>
          <w:noProof/>
        </w:rPr>
        <w:drawing>
          <wp:inline distT="0" distB="0" distL="0" distR="0" wp14:anchorId="114C0978" wp14:editId="5FAC4C60">
            <wp:extent cx="3333750" cy="1009650"/>
            <wp:effectExtent l="0" t="0" r="0" b="0"/>
            <wp:docPr id="40" name="Picture 4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334216" cy="1009791"/>
                    </a:xfrm>
                    <a:prstGeom prst="rect">
                      <a:avLst/>
                    </a:prstGeom>
                  </pic:spPr>
                </pic:pic>
              </a:graphicData>
            </a:graphic>
          </wp:inline>
        </w:drawing>
      </w:r>
      <w:r w:rsidR="00782CB6">
        <w:t xml:space="preserve"> </w:t>
      </w:r>
    </w:p>
    <w:p w14:paraId="64933B96" w14:textId="43A2E632" w:rsidR="00973F64" w:rsidRDefault="00D83F91" w:rsidP="00782CB6">
      <w:pPr>
        <w:pStyle w:val="Caption"/>
      </w:pPr>
      <w:r>
        <w:t xml:space="preserve"> </w:t>
      </w:r>
      <w:bookmarkStart w:id="40" w:name="_Ref88461916"/>
      <w:r w:rsidR="00782CB6">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40"/>
      <w:r w:rsidR="00782CB6">
        <w:t xml:space="preserve">. Eksempel på angivelse af skemanavn, navn på datasæt og kolonnenavne for modellen </w:t>
      </w:r>
      <w:proofErr w:type="spellStart"/>
      <w:r w:rsidR="00782CB6">
        <w:t>bygnin</w:t>
      </w:r>
      <w:r w:rsidR="00D12ACE">
        <w:t>G</w:t>
      </w:r>
      <w:r w:rsidR="00782CB6">
        <w:t>er</w:t>
      </w:r>
      <w:proofErr w:type="spellEnd"/>
      <w:r w:rsidR="00782CB6">
        <w:t>.</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28492029"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proofErr w:type="spellStart"/>
      <w:r w:rsidR="00302697">
        <w:t>selected</w:t>
      </w:r>
      <w:proofErr w:type="spellEnd"/>
      <w:r w:rsidR="00302697">
        <w:t xml:space="preserve">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w:t>
      </w:r>
      <w:r w:rsidR="0018559E">
        <w:t xml:space="preserve"> det valgte gruppenavn (</w:t>
      </w:r>
      <w:proofErr w:type="spellStart"/>
      <w:r w:rsidR="0018559E">
        <w:t>group</w:t>
      </w:r>
      <w:proofErr w:type="spellEnd"/>
      <w:r w:rsidR="0018559E">
        <w:t xml:space="preserve"> </w:t>
      </w:r>
      <w:proofErr w:type="spellStart"/>
      <w:r w:rsidR="0018559E">
        <w:t>name</w:t>
      </w:r>
      <w:proofErr w:type="spellEnd"/>
      <w:r w:rsidR="0018559E">
        <w:t>) for kørslen</w:t>
      </w:r>
      <w:r w:rsidR="00D55FB1">
        <w:t xml:space="preserve">. </w:t>
      </w:r>
    </w:p>
    <w:p w14:paraId="63E18E87" w14:textId="16FC364C" w:rsidR="00F9721B" w:rsidRDefault="00F9721B" w:rsidP="00F9721B">
      <w:pPr>
        <w:pStyle w:val="Heading1"/>
        <w:numPr>
          <w:ilvl w:val="0"/>
          <w:numId w:val="41"/>
        </w:numPr>
      </w:pPr>
      <w:bookmarkStart w:id="41" w:name="_Toc118224327"/>
      <w:r>
        <w:t>Cells – opsummering af beregninger i celler</w:t>
      </w:r>
      <w:bookmarkEnd w:id="41"/>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4EF40008" w:rsidR="00F9721B" w:rsidRDefault="00F9721B" w:rsidP="00F9721B">
      <w:pPr>
        <w:pStyle w:val="Caption"/>
      </w:pPr>
      <w:bookmarkStart w:id="42" w:name="_Ref8846230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42"/>
      <w:r>
        <w:t xml:space="preserve">. </w:t>
      </w:r>
      <w:r w:rsidR="001E2595">
        <w:t xml:space="preserve">Eksempel på </w:t>
      </w:r>
      <w:r w:rsidR="007C4C55">
        <w:t>generering af celler.</w:t>
      </w:r>
    </w:p>
    <w:p w14:paraId="469D294B" w14:textId="7901E141" w:rsidR="00F9721B" w:rsidRDefault="00D55FB1" w:rsidP="00D55FB1">
      <w:pPr>
        <w:pStyle w:val="Heading2"/>
      </w:pPr>
      <w:bookmarkStart w:id="43" w:name="_Toc118224328"/>
      <w:r>
        <w:lastRenderedPageBreak/>
        <w:t xml:space="preserve">6.1 </w:t>
      </w:r>
      <w:r>
        <w:tab/>
      </w:r>
      <w:r w:rsidR="002B4B4E">
        <w:t>Sådan opsummeres til celler under fanen Cells</w:t>
      </w:r>
      <w:bookmarkEnd w:id="43"/>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4" w:name="_Toc118224329"/>
      <w:proofErr w:type="spellStart"/>
      <w:r w:rsidRPr="0080529E">
        <w:rPr>
          <w:lang w:val="en-GB"/>
        </w:rPr>
        <w:t>Generer</w:t>
      </w:r>
      <w:proofErr w:type="spellEnd"/>
      <w:r w:rsidRPr="0080529E">
        <w:rPr>
          <w:lang w:val="en-GB"/>
        </w:rPr>
        <w:t xml:space="preserve"> </w:t>
      </w:r>
      <w:proofErr w:type="spellStart"/>
      <w:r w:rsidRPr="0080529E">
        <w:rPr>
          <w:lang w:val="en-GB"/>
        </w:rPr>
        <w:t>cellelag</w:t>
      </w:r>
      <w:bookmarkEnd w:id="44"/>
      <w:proofErr w:type="spellEnd"/>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w:t>
      </w:r>
      <w:proofErr w:type="spellStart"/>
      <w:r w:rsidR="001B1ED5" w:rsidRPr="001B1ED5">
        <w:rPr>
          <w:sz w:val="20"/>
          <w:szCs w:val="18"/>
          <w:lang w:val="da-DK"/>
        </w:rPr>
        <w:t>layername</w:t>
      </w:r>
      <w:proofErr w:type="spellEnd"/>
      <w:r w:rsidR="001B1ED5" w:rsidRPr="001B1ED5">
        <w:rPr>
          <w:sz w:val="20"/>
          <w:szCs w:val="18"/>
          <w:lang w:val="da-DK"/>
        </w:rPr>
        <w:t>”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w:t>
      </w:r>
      <w:proofErr w:type="spellStart"/>
      <w:r w:rsidR="00B03DF5" w:rsidRPr="00B03DF5">
        <w:rPr>
          <w:sz w:val="20"/>
          <w:szCs w:val="18"/>
          <w:lang w:val="da-DK"/>
        </w:rPr>
        <w:t>cell</w:t>
      </w:r>
      <w:proofErr w:type="spellEnd"/>
      <w:r w:rsidR="00B03DF5" w:rsidRPr="00B03DF5">
        <w:rPr>
          <w:sz w:val="20"/>
          <w:szCs w:val="18"/>
          <w:lang w:val="da-DK"/>
        </w:rPr>
        <w:t xml:space="preserve">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 xml:space="preserve">Tryk på ”mapper </w:t>
      </w:r>
      <w:proofErr w:type="spellStart"/>
      <w:r>
        <w:rPr>
          <w:sz w:val="20"/>
          <w:szCs w:val="18"/>
          <w:lang w:val="da-DK"/>
        </w:rPr>
        <w:t>extents</w:t>
      </w:r>
      <w:proofErr w:type="spellEnd"/>
      <w:r>
        <w:rPr>
          <w:sz w:val="20"/>
          <w:szCs w:val="18"/>
          <w:lang w:val="da-DK"/>
        </w:rPr>
        <w:t>” for at ændre x-min/x-max og y-min/</w:t>
      </w:r>
      <w:proofErr w:type="spellStart"/>
      <w:r>
        <w:rPr>
          <w:sz w:val="20"/>
          <w:szCs w:val="18"/>
          <w:lang w:val="da-DK"/>
        </w:rPr>
        <w:t>ymax</w:t>
      </w:r>
      <w:proofErr w:type="spellEnd"/>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w:t>
      </w:r>
      <w:proofErr w:type="spellStart"/>
      <w:r w:rsidR="0080529E" w:rsidRPr="0080529E">
        <w:rPr>
          <w:sz w:val="20"/>
          <w:szCs w:val="18"/>
          <w:lang w:val="da-DK"/>
        </w:rPr>
        <w:t>create</w:t>
      </w:r>
      <w:proofErr w:type="spellEnd"/>
      <w:r w:rsidR="0080529E" w:rsidRPr="0080529E">
        <w:rPr>
          <w:sz w:val="20"/>
          <w:szCs w:val="18"/>
          <w:lang w:val="da-DK"/>
        </w:rPr>
        <w:t xml:space="preserve"> new </w:t>
      </w:r>
      <w:proofErr w:type="spellStart"/>
      <w:r w:rsidR="0080529E" w:rsidRPr="0080529E">
        <w:rPr>
          <w:sz w:val="20"/>
          <w:szCs w:val="18"/>
          <w:lang w:val="da-DK"/>
        </w:rPr>
        <w:t>cell</w:t>
      </w:r>
      <w:proofErr w:type="spellEnd"/>
      <w:r w:rsidR="0080529E" w:rsidRPr="0080529E">
        <w:rPr>
          <w:sz w:val="20"/>
          <w:szCs w:val="18"/>
          <w:lang w:val="da-DK"/>
        </w:rPr>
        <w:t xml:space="preserve"> </w:t>
      </w:r>
      <w:proofErr w:type="spellStart"/>
      <w:r w:rsidR="0080529E" w:rsidRPr="0080529E">
        <w:rPr>
          <w:sz w:val="20"/>
          <w:szCs w:val="18"/>
          <w:lang w:val="da-DK"/>
        </w:rPr>
        <w:t>layer</w:t>
      </w:r>
      <w:proofErr w:type="spellEnd"/>
      <w:r w:rsidR="0080529E" w:rsidRPr="0080529E">
        <w:rPr>
          <w:sz w:val="20"/>
          <w:szCs w:val="18"/>
          <w:lang w:val="da-DK"/>
        </w:rPr>
        <w:t>”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5" w:name="_Toc118224330"/>
      <w:r>
        <w:t>Lav beregning for cellelag</w:t>
      </w:r>
      <w:bookmarkEnd w:id="45"/>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 xml:space="preserve">fra </w:t>
      </w:r>
      <w:proofErr w:type="spellStart"/>
      <w:r w:rsidR="00AC076D">
        <w:rPr>
          <w:sz w:val="20"/>
          <w:szCs w:val="18"/>
          <w:lang w:val="da-DK"/>
        </w:rPr>
        <w:t>valglisten</w:t>
      </w:r>
      <w:r w:rsidRPr="00207331">
        <w:rPr>
          <w:sz w:val="20"/>
          <w:szCs w:val="18"/>
          <w:lang w:val="da-DK"/>
        </w:rPr>
        <w:t>”cell</w:t>
      </w:r>
      <w:proofErr w:type="spellEnd"/>
      <w:r w:rsidRPr="00207331">
        <w:rPr>
          <w:sz w:val="20"/>
          <w:szCs w:val="18"/>
          <w:lang w:val="da-DK"/>
        </w:rPr>
        <w:t xml:space="preserve"> </w:t>
      </w:r>
      <w:proofErr w:type="spellStart"/>
      <w:r w:rsidRPr="00207331">
        <w:rPr>
          <w:sz w:val="20"/>
          <w:szCs w:val="18"/>
          <w:lang w:val="da-DK"/>
        </w:rPr>
        <w:t>layer</w:t>
      </w:r>
      <w:proofErr w:type="spellEnd"/>
      <w:r w:rsidRPr="00207331">
        <w:rPr>
          <w:sz w:val="20"/>
          <w:szCs w:val="18"/>
          <w:lang w:val="da-DK"/>
        </w:rPr>
        <w:t>”</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w:t>
      </w:r>
      <w:proofErr w:type="spellStart"/>
      <w:r w:rsidR="00836D97">
        <w:rPr>
          <w:sz w:val="20"/>
          <w:szCs w:val="18"/>
          <w:lang w:val="da-DK"/>
        </w:rPr>
        <w:t>Layers</w:t>
      </w:r>
      <w:proofErr w:type="spellEnd"/>
      <w:r w:rsidR="00836D97">
        <w:rPr>
          <w:sz w:val="20"/>
          <w:szCs w:val="18"/>
          <w:lang w:val="da-DK"/>
        </w:rPr>
        <w:t xml:space="preserve">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w:t>
      </w:r>
      <w:proofErr w:type="spellStart"/>
      <w:r w:rsidRPr="00836D97">
        <w:rPr>
          <w:sz w:val="20"/>
          <w:szCs w:val="18"/>
          <w:lang w:val="da-DK"/>
        </w:rPr>
        <w:t>Damage</w:t>
      </w:r>
      <w:proofErr w:type="spellEnd"/>
      <w:r w:rsidRPr="00836D97">
        <w:rPr>
          <w:sz w:val="20"/>
          <w:szCs w:val="18"/>
          <w:lang w:val="da-DK"/>
        </w:rPr>
        <w:t xml:space="preserve"> </w:t>
      </w:r>
      <w:proofErr w:type="spellStart"/>
      <w:r w:rsidRPr="00836D97">
        <w:rPr>
          <w:sz w:val="20"/>
          <w:szCs w:val="18"/>
          <w:lang w:val="da-DK"/>
        </w:rPr>
        <w:t>loss</w:t>
      </w:r>
      <w:proofErr w:type="spellEnd"/>
      <w:r w:rsidRPr="00836D97">
        <w:rPr>
          <w:sz w:val="20"/>
          <w:szCs w:val="18"/>
          <w:lang w:val="da-DK"/>
        </w:rPr>
        <w:t xml:space="preserve">, Value </w:t>
      </w:r>
      <w:proofErr w:type="spellStart"/>
      <w:r w:rsidRPr="00836D97">
        <w:rPr>
          <w:sz w:val="20"/>
          <w:szCs w:val="18"/>
          <w:lang w:val="da-DK"/>
        </w:rPr>
        <w:t>loss</w:t>
      </w:r>
      <w:proofErr w:type="spellEnd"/>
      <w:r w:rsidRPr="00836D97">
        <w:rPr>
          <w:sz w:val="20"/>
          <w:szCs w:val="18"/>
          <w:lang w:val="da-DK"/>
        </w:rPr>
        <w:t>,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 xml:space="preserve">Tryk på “run </w:t>
      </w:r>
      <w:proofErr w:type="spellStart"/>
      <w:r w:rsidRPr="0080529E">
        <w:rPr>
          <w:sz w:val="20"/>
          <w:szCs w:val="18"/>
          <w:lang w:val="da-DK"/>
        </w:rPr>
        <w:t>cell</w:t>
      </w:r>
      <w:proofErr w:type="spellEnd"/>
      <w:r w:rsidRPr="0080529E">
        <w:rPr>
          <w:sz w:val="20"/>
          <w:szCs w:val="18"/>
          <w:lang w:val="da-DK"/>
        </w:rPr>
        <w:t xml:space="preserve"> </w:t>
      </w:r>
      <w:proofErr w:type="spellStart"/>
      <w:r w:rsidRPr="0080529E">
        <w:rPr>
          <w:sz w:val="20"/>
          <w:szCs w:val="18"/>
          <w:lang w:val="da-DK"/>
        </w:rPr>
        <w:t>extraction</w:t>
      </w:r>
      <w:proofErr w:type="spellEnd"/>
      <w:r w:rsidRPr="0080529E">
        <w:rPr>
          <w:sz w:val="20"/>
          <w:szCs w:val="18"/>
          <w:lang w:val="da-DK"/>
        </w:rPr>
        <w:t>”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42FF6E71" w:rsidR="00D55FB1" w:rsidRPr="00D55FB1" w:rsidRDefault="00EA3D70" w:rsidP="00EA3D70">
      <w:pPr>
        <w:pStyle w:val="Caption"/>
      </w:pPr>
      <w:bookmarkStart w:id="46" w:name="_Ref8846761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46"/>
      <w:r>
        <w:t xml:space="preserve">. Oversigt over fanebladet </w:t>
      </w:r>
      <w:proofErr w:type="spellStart"/>
      <w:r>
        <w:t>cells</w:t>
      </w:r>
      <w:proofErr w:type="spellEnd"/>
      <w:r>
        <w:t>.</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7" w:name="_Toc118224331"/>
      <w:r>
        <w:lastRenderedPageBreak/>
        <w:t>Reports</w:t>
      </w:r>
      <w:bookmarkEnd w:id="47"/>
    </w:p>
    <w:p w14:paraId="3317EDC4" w14:textId="7678FF58"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w:t>
      </w:r>
      <w:r w:rsidR="0018559E">
        <w:rPr>
          <w:color w:val="FF0000"/>
        </w:rPr>
        <w:t>.3</w:t>
      </w:r>
      <w:r w:rsidRPr="00AB34FD">
        <w:rPr>
          <w:color w:val="FF0000"/>
        </w:rPr>
        <w:t xml:space="preserve"> af</w:t>
      </w:r>
      <w:r>
        <w:rPr>
          <w:color w:val="FF0000"/>
        </w:rPr>
        <w:t xml:space="preserve"> </w:t>
      </w:r>
      <w:proofErr w:type="spellStart"/>
      <w:r>
        <w:rPr>
          <w:color w:val="FF0000"/>
        </w:rPr>
        <w:t>SkadesØkonomi</w:t>
      </w:r>
      <w:proofErr w:type="spellEnd"/>
      <w:r w:rsidRPr="00AB34FD">
        <w:rPr>
          <w:color w:val="FF0000"/>
        </w:rPr>
        <w:t xml:space="preserve"> </w:t>
      </w:r>
      <w:proofErr w:type="spellStart"/>
      <w:r w:rsidRPr="00AB34FD">
        <w:rPr>
          <w:color w:val="FF0000"/>
        </w:rPr>
        <w:t>plugin</w:t>
      </w:r>
      <w:r w:rsidR="002A79F5">
        <w:rPr>
          <w:color w:val="FF0000"/>
        </w:rPr>
        <w:t>’et</w:t>
      </w:r>
      <w:proofErr w:type="spellEnd"/>
      <w:r w:rsidR="002A79F5">
        <w:rPr>
          <w:color w:val="FF0000"/>
        </w:rPr>
        <w: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8" w:name="_Toc118224332"/>
      <w:r>
        <w:lastRenderedPageBreak/>
        <w:t>Referencer</w:t>
      </w:r>
      <w:bookmarkEnd w:id="48"/>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w:t>
      </w:r>
      <w:proofErr w:type="spellStart"/>
      <w:r w:rsidRPr="00C37DE1">
        <w:t>Groom</w:t>
      </w:r>
      <w:proofErr w:type="spellEnd"/>
      <w:r w:rsidRPr="00C37DE1">
        <w:t xml:space="preserve">,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 xml:space="preserve">Modeldokumentation og –vejledning for DTU </w:t>
      </w:r>
      <w:proofErr w:type="spellStart"/>
      <w:r w:rsidRPr="00F26272">
        <w:t>SkadesØkonomi</w:t>
      </w:r>
      <w:proofErr w:type="spellEnd"/>
      <w:r w:rsidRPr="00F26272">
        <w:t xml:space="preserve">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w:t>
      </w:r>
      <w:proofErr w:type="spellStart"/>
      <w:r w:rsidRPr="00207331">
        <w:t>Iosub</w:t>
      </w:r>
      <w:proofErr w:type="spellEnd"/>
      <w:r w:rsidRPr="00207331">
        <w:t xml:space="preserve">, C.-I. &amp; Jepsen, M.R. 2017. </w:t>
      </w:r>
      <w:r w:rsidRPr="006A2915">
        <w:rPr>
          <w:lang w:val="en-GB"/>
        </w:rPr>
        <w:t xml:space="preserve">Basemap02. Technical documentation of a model for elaboration of a land-use and land-cover map for Denmark. </w:t>
      </w:r>
      <w:r w:rsidRPr="00365532">
        <w:rPr>
          <w:lang w:val="en-GB"/>
        </w:rPr>
        <w:t>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145A59FE" w14:textId="5D7A280B" w:rsidR="006A2915" w:rsidRPr="006A2915" w:rsidRDefault="006A2915" w:rsidP="00E929E5">
      <w:bookmarkStart w:id="49" w:name="_Hlk88550383"/>
      <w:r w:rsidRPr="006A2915">
        <w:t>VisitDenmark (202</w:t>
      </w:r>
      <w:r>
        <w:t>2</w:t>
      </w:r>
      <w:r w:rsidRPr="006A2915">
        <w:t xml:space="preserve">): </w:t>
      </w:r>
      <w:r w:rsidRPr="006A2915">
        <w:t>Turismens økonomiske betydning i Danmark 2020</w:t>
      </w:r>
    </w:p>
    <w:p w14:paraId="34FAABD0" w14:textId="721B1750" w:rsidR="00E929E5" w:rsidRDefault="00E929E5" w:rsidP="00E929E5">
      <w:r w:rsidRPr="006A2915">
        <w:rPr>
          <w:lang w:val="en-GB"/>
        </w:rPr>
        <w:t xml:space="preserve">Zandersen, M. </w:t>
      </w:r>
      <w:proofErr w:type="spellStart"/>
      <w:r w:rsidRPr="006A2915">
        <w:rPr>
          <w:lang w:val="en-GB"/>
        </w:rPr>
        <w:t>Abay</w:t>
      </w:r>
      <w:proofErr w:type="spellEnd"/>
      <w:r w:rsidRPr="006A2915">
        <w:rPr>
          <w:lang w:val="en-GB"/>
        </w:rPr>
        <w:t xml:space="preserve">,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9"/>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50" w:name="_Toc118224333"/>
      <w:proofErr w:type="spellStart"/>
      <w:r>
        <w:lastRenderedPageBreak/>
        <w:t>Appendix</w:t>
      </w:r>
      <w:proofErr w:type="spellEnd"/>
      <w:r>
        <w:t xml:space="preserve"> 1 – Skadesfunktioner</w:t>
      </w:r>
      <w:bookmarkEnd w:id="50"/>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24630" w:rsidRPr="00B3352A" w14:paraId="69283392" w14:textId="77777777" w:rsidTr="00B3352A">
        <w:trPr>
          <w:trHeight w:val="300"/>
        </w:trPr>
        <w:tc>
          <w:tcPr>
            <w:tcW w:w="2374" w:type="dxa"/>
            <w:noWrap/>
          </w:tcPr>
          <w:p w14:paraId="5A31628A" w14:textId="463F852D" w:rsidR="00B24630" w:rsidRPr="00B3352A" w:rsidRDefault="00B24630">
            <w:proofErr w:type="spellStart"/>
            <w:r w:rsidRPr="00B3352A">
              <w:t>Erhverv</w:t>
            </w:r>
            <w:r>
              <w:t>_lav</w:t>
            </w:r>
            <w:proofErr w:type="spellEnd"/>
          </w:p>
        </w:tc>
        <w:tc>
          <w:tcPr>
            <w:tcW w:w="3993" w:type="dxa"/>
            <w:noWrap/>
          </w:tcPr>
          <w:p w14:paraId="339E2EDC" w14:textId="5BC3D52B" w:rsidR="00B24630" w:rsidRPr="00B3352A" w:rsidRDefault="00B24630" w:rsidP="00B3352A">
            <w:r w:rsidRPr="00B3352A">
              <w:t>Areal (m2 stueetage) * (</w:t>
            </w:r>
            <w:r>
              <w:t>346</w:t>
            </w:r>
            <w:r w:rsidRPr="00B3352A">
              <w:t>.</w:t>
            </w:r>
            <w:r>
              <w:t>98</w:t>
            </w:r>
            <w:r w:rsidRPr="00B3352A">
              <w:t xml:space="preserve">*np.log(X) - </w:t>
            </w:r>
            <w:r>
              <w:t>220</w:t>
            </w:r>
            <w:r w:rsidRPr="00B3352A">
              <w:t>.</w:t>
            </w:r>
            <w:r>
              <w:t>45</w:t>
            </w:r>
            <w:r w:rsidRPr="00B3352A">
              <w:t>)</w:t>
            </w:r>
          </w:p>
        </w:tc>
        <w:tc>
          <w:tcPr>
            <w:tcW w:w="2983" w:type="dxa"/>
            <w:noWrap/>
          </w:tcPr>
          <w:p w14:paraId="567888E2" w14:textId="6E480865" w:rsidR="00B24630" w:rsidRPr="00B3352A" w:rsidRDefault="00B24630"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24630" w:rsidRPr="00B3352A" w14:paraId="7E250F61" w14:textId="77777777" w:rsidTr="00B3352A">
        <w:trPr>
          <w:trHeight w:val="300"/>
        </w:trPr>
        <w:tc>
          <w:tcPr>
            <w:tcW w:w="2374" w:type="dxa"/>
            <w:noWrap/>
          </w:tcPr>
          <w:p w14:paraId="48BB8CB5" w14:textId="51C57058" w:rsidR="00B24630" w:rsidRPr="00B3352A" w:rsidRDefault="00B24630">
            <w:proofErr w:type="spellStart"/>
            <w:r w:rsidRPr="00B3352A">
              <w:t>Erhverv</w:t>
            </w:r>
            <w:r>
              <w:t>_lav</w:t>
            </w:r>
            <w:proofErr w:type="spellEnd"/>
          </w:p>
        </w:tc>
        <w:tc>
          <w:tcPr>
            <w:tcW w:w="3993" w:type="dxa"/>
            <w:noWrap/>
          </w:tcPr>
          <w:p w14:paraId="5E11C508" w14:textId="18521636" w:rsidR="00B24630" w:rsidRPr="00B3352A" w:rsidRDefault="00B24630" w:rsidP="00B3352A">
            <w:r>
              <w:t>351.63</w:t>
            </w:r>
          </w:p>
        </w:tc>
        <w:tc>
          <w:tcPr>
            <w:tcW w:w="2983" w:type="dxa"/>
            <w:noWrap/>
          </w:tcPr>
          <w:p w14:paraId="6AC0B678" w14:textId="4F0D1F45" w:rsidR="00B24630" w:rsidRPr="00B3352A" w:rsidRDefault="00B24630"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lastRenderedPageBreak/>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t>Erhverv</w:t>
            </w:r>
          </w:p>
        </w:tc>
        <w:tc>
          <w:tcPr>
            <w:tcW w:w="3993" w:type="dxa"/>
            <w:noWrap/>
            <w:hideMark/>
          </w:tcPr>
          <w:p w14:paraId="27C935D4" w14:textId="31D31672" w:rsidR="00B3352A" w:rsidRPr="00B3352A" w:rsidRDefault="00B3352A" w:rsidP="00B3352A">
            <w:r w:rsidRPr="00B3352A">
              <w:t>Areal (m2 stueetage) * (</w:t>
            </w:r>
            <w:r w:rsidR="00B24630">
              <w:t>115.66</w:t>
            </w:r>
            <w:r w:rsidRPr="00B3352A">
              <w:t xml:space="preserve">*np.log(X) </w:t>
            </w:r>
            <w:r w:rsidR="00EE792D">
              <w:t>–</w:t>
            </w:r>
            <w:r w:rsidRPr="00B3352A">
              <w:t xml:space="preserve"> </w:t>
            </w:r>
            <w:r w:rsidR="00EE792D">
              <w:t>73.48</w:t>
            </w:r>
            <w:r w:rsidRPr="00B3352A">
              <w:t>)</w:t>
            </w:r>
          </w:p>
        </w:tc>
        <w:tc>
          <w:tcPr>
            <w:tcW w:w="2983" w:type="dxa"/>
            <w:noWrap/>
            <w:hideMark/>
          </w:tcPr>
          <w:p w14:paraId="6D22D729" w14:textId="77777777" w:rsidR="00B3352A" w:rsidRPr="00B3352A" w:rsidRDefault="00B3352A" w:rsidP="00B3352A">
            <w:r w:rsidRPr="00B3352A">
              <w:t>X = vanddybde</w:t>
            </w:r>
          </w:p>
        </w:tc>
      </w:tr>
      <w:tr w:rsidR="00B24630" w:rsidRPr="00B3352A" w14:paraId="719E2569" w14:textId="77777777" w:rsidTr="00B3352A">
        <w:trPr>
          <w:trHeight w:val="300"/>
        </w:trPr>
        <w:tc>
          <w:tcPr>
            <w:tcW w:w="2374" w:type="dxa"/>
            <w:noWrap/>
          </w:tcPr>
          <w:p w14:paraId="3EF960F5" w14:textId="5A585D23" w:rsidR="00B24630" w:rsidRPr="00B3352A" w:rsidRDefault="00B24630" w:rsidP="00B24630">
            <w:proofErr w:type="spellStart"/>
            <w:r w:rsidRPr="00B3352A">
              <w:t>Erhverv</w:t>
            </w:r>
            <w:r>
              <w:t>_lav</w:t>
            </w:r>
            <w:proofErr w:type="spellEnd"/>
          </w:p>
        </w:tc>
        <w:tc>
          <w:tcPr>
            <w:tcW w:w="3993" w:type="dxa"/>
            <w:noWrap/>
          </w:tcPr>
          <w:p w14:paraId="00097C89" w14:textId="78CED272" w:rsidR="00B24630" w:rsidRPr="00B3352A" w:rsidRDefault="00B24630" w:rsidP="00B24630">
            <w:r w:rsidRPr="00B3352A">
              <w:t>Areal (m2 stueetage) * (462.65*np.log(X) - 293.93)</w:t>
            </w:r>
          </w:p>
        </w:tc>
        <w:tc>
          <w:tcPr>
            <w:tcW w:w="2983" w:type="dxa"/>
            <w:noWrap/>
          </w:tcPr>
          <w:p w14:paraId="06FB4BF8" w14:textId="316C5A5F" w:rsidR="00B24630" w:rsidRPr="00B3352A" w:rsidRDefault="00B24630" w:rsidP="00B24630">
            <w:r w:rsidRPr="00B3352A">
              <w:t>X = vanddybde</w:t>
            </w:r>
          </w:p>
        </w:tc>
      </w:tr>
      <w:tr w:rsidR="00B24630" w:rsidRPr="00B3352A" w14:paraId="6B6CC00C" w14:textId="77777777" w:rsidTr="00B3352A">
        <w:trPr>
          <w:trHeight w:val="300"/>
        </w:trPr>
        <w:tc>
          <w:tcPr>
            <w:tcW w:w="2374" w:type="dxa"/>
            <w:noWrap/>
            <w:hideMark/>
          </w:tcPr>
          <w:p w14:paraId="18F803A9" w14:textId="77777777" w:rsidR="00B24630" w:rsidRPr="00B3352A" w:rsidRDefault="00B24630" w:rsidP="00B24630">
            <w:r w:rsidRPr="00B3352A">
              <w:t>Forsyning</w:t>
            </w:r>
          </w:p>
        </w:tc>
        <w:tc>
          <w:tcPr>
            <w:tcW w:w="3993" w:type="dxa"/>
            <w:noWrap/>
            <w:hideMark/>
          </w:tcPr>
          <w:p w14:paraId="7DB11B2B" w14:textId="77777777" w:rsidR="00B24630" w:rsidRPr="00B3352A" w:rsidRDefault="00B24630" w:rsidP="00B24630">
            <w:r w:rsidRPr="00B3352A">
              <w:t>Areal (m2 stueetage) * (462.65*np.log(X) - 293.93)</w:t>
            </w:r>
          </w:p>
        </w:tc>
        <w:tc>
          <w:tcPr>
            <w:tcW w:w="2983" w:type="dxa"/>
            <w:noWrap/>
            <w:hideMark/>
          </w:tcPr>
          <w:p w14:paraId="0E6C4A58" w14:textId="77777777" w:rsidR="00B24630" w:rsidRPr="00B3352A" w:rsidRDefault="00B24630" w:rsidP="00B24630">
            <w:r w:rsidRPr="00B3352A">
              <w:t>X = vanddybde</w:t>
            </w:r>
          </w:p>
        </w:tc>
      </w:tr>
      <w:tr w:rsidR="00B24630" w:rsidRPr="00B3352A" w14:paraId="2E229FFC" w14:textId="77777777" w:rsidTr="00B3352A">
        <w:trPr>
          <w:trHeight w:val="300"/>
        </w:trPr>
        <w:tc>
          <w:tcPr>
            <w:tcW w:w="2374" w:type="dxa"/>
            <w:noWrap/>
            <w:hideMark/>
          </w:tcPr>
          <w:p w14:paraId="46108166" w14:textId="77777777" w:rsidR="00B24630" w:rsidRPr="00B3352A" w:rsidRDefault="00B24630" w:rsidP="00B24630">
            <w:r w:rsidRPr="00B3352A">
              <w:t>Offentlig</w:t>
            </w:r>
          </w:p>
        </w:tc>
        <w:tc>
          <w:tcPr>
            <w:tcW w:w="3993" w:type="dxa"/>
            <w:noWrap/>
            <w:hideMark/>
          </w:tcPr>
          <w:p w14:paraId="0240F568" w14:textId="77777777" w:rsidR="00B24630" w:rsidRPr="00B3352A" w:rsidRDefault="00B24630" w:rsidP="00B24630">
            <w:r w:rsidRPr="00B3352A">
              <w:t>Areal (m2 stueetage) * (462.65*np.log(X) - 293.93)</w:t>
            </w:r>
          </w:p>
        </w:tc>
        <w:tc>
          <w:tcPr>
            <w:tcW w:w="2983" w:type="dxa"/>
            <w:noWrap/>
            <w:hideMark/>
          </w:tcPr>
          <w:p w14:paraId="111357F9" w14:textId="77777777" w:rsidR="00B24630" w:rsidRPr="00B3352A" w:rsidRDefault="00B24630" w:rsidP="00B24630">
            <w:r w:rsidRPr="00B3352A">
              <w:t>X = vanddybde</w:t>
            </w:r>
          </w:p>
        </w:tc>
      </w:tr>
      <w:tr w:rsidR="00B24630" w:rsidRPr="00B3352A" w14:paraId="473A39B3" w14:textId="77777777" w:rsidTr="00B3352A">
        <w:trPr>
          <w:trHeight w:val="300"/>
        </w:trPr>
        <w:tc>
          <w:tcPr>
            <w:tcW w:w="2374" w:type="dxa"/>
            <w:noWrap/>
            <w:hideMark/>
          </w:tcPr>
          <w:p w14:paraId="01605DB1" w14:textId="77777777" w:rsidR="00B24630" w:rsidRPr="00B3352A" w:rsidRDefault="00B24630" w:rsidP="00B24630">
            <w:r w:rsidRPr="00B3352A">
              <w:t xml:space="preserve"> Kultur</w:t>
            </w:r>
          </w:p>
        </w:tc>
        <w:tc>
          <w:tcPr>
            <w:tcW w:w="3993" w:type="dxa"/>
            <w:noWrap/>
            <w:hideMark/>
          </w:tcPr>
          <w:p w14:paraId="68F70C4A" w14:textId="77777777" w:rsidR="00B24630" w:rsidRPr="00B3352A" w:rsidRDefault="00B24630" w:rsidP="00B24630">
            <w:r w:rsidRPr="00B3352A">
              <w:t>Areal (m2 stueetage) * (462.65*np.log(X) - 293.93)</w:t>
            </w:r>
          </w:p>
        </w:tc>
        <w:tc>
          <w:tcPr>
            <w:tcW w:w="2983" w:type="dxa"/>
            <w:noWrap/>
            <w:hideMark/>
          </w:tcPr>
          <w:p w14:paraId="689F6D8A" w14:textId="77777777" w:rsidR="00B24630" w:rsidRPr="00B3352A" w:rsidRDefault="00B24630" w:rsidP="00B24630">
            <w:r w:rsidRPr="00B3352A">
              <w:t>X = vanddybde</w:t>
            </w:r>
          </w:p>
        </w:tc>
      </w:tr>
      <w:tr w:rsidR="00B24630" w:rsidRPr="00B3352A" w14:paraId="290308C1" w14:textId="77777777" w:rsidTr="00B3352A">
        <w:trPr>
          <w:trHeight w:val="300"/>
        </w:trPr>
        <w:tc>
          <w:tcPr>
            <w:tcW w:w="2374" w:type="dxa"/>
            <w:noWrap/>
            <w:hideMark/>
          </w:tcPr>
          <w:p w14:paraId="1FC45774" w14:textId="77777777" w:rsidR="00B24630" w:rsidRPr="00B3352A" w:rsidRDefault="00B24630" w:rsidP="00B24630">
            <w:r w:rsidRPr="00B3352A">
              <w:t>Sommerhus</w:t>
            </w:r>
          </w:p>
        </w:tc>
        <w:tc>
          <w:tcPr>
            <w:tcW w:w="3993" w:type="dxa"/>
            <w:noWrap/>
            <w:hideMark/>
          </w:tcPr>
          <w:p w14:paraId="4A5BC54C" w14:textId="77777777" w:rsidR="00B24630" w:rsidRPr="00B3352A" w:rsidRDefault="00B24630" w:rsidP="00B24630">
            <w:r w:rsidRPr="00B3352A">
              <w:t>Areal (m2 stueetage) * (560.57*np.log(X) - 709.62)</w:t>
            </w:r>
          </w:p>
        </w:tc>
        <w:tc>
          <w:tcPr>
            <w:tcW w:w="2983" w:type="dxa"/>
            <w:noWrap/>
            <w:hideMark/>
          </w:tcPr>
          <w:p w14:paraId="3DACCB60" w14:textId="77777777" w:rsidR="00B24630" w:rsidRPr="00B3352A" w:rsidRDefault="00B24630" w:rsidP="00B24630">
            <w:r w:rsidRPr="00B3352A">
              <w:t>X = vanddybde</w:t>
            </w:r>
          </w:p>
        </w:tc>
      </w:tr>
      <w:tr w:rsidR="00B24630" w:rsidRPr="00B3352A" w14:paraId="4ABFB22D" w14:textId="77777777" w:rsidTr="00B3352A">
        <w:trPr>
          <w:trHeight w:val="300"/>
        </w:trPr>
        <w:tc>
          <w:tcPr>
            <w:tcW w:w="2374" w:type="dxa"/>
            <w:noWrap/>
            <w:hideMark/>
          </w:tcPr>
          <w:p w14:paraId="747396A6" w14:textId="77777777" w:rsidR="00B24630" w:rsidRPr="00B3352A" w:rsidRDefault="00B24630" w:rsidP="00B24630">
            <w:r w:rsidRPr="00B3352A">
              <w:t>Garage</w:t>
            </w:r>
          </w:p>
        </w:tc>
        <w:tc>
          <w:tcPr>
            <w:tcW w:w="3993" w:type="dxa"/>
            <w:noWrap/>
            <w:hideMark/>
          </w:tcPr>
          <w:p w14:paraId="11674389" w14:textId="77777777" w:rsidR="00B24630" w:rsidRPr="00B3352A" w:rsidRDefault="00B24630" w:rsidP="00B24630">
            <w:r w:rsidRPr="00B3352A">
              <w:t>30000</w:t>
            </w:r>
          </w:p>
        </w:tc>
        <w:tc>
          <w:tcPr>
            <w:tcW w:w="2983" w:type="dxa"/>
            <w:noWrap/>
            <w:hideMark/>
          </w:tcPr>
          <w:p w14:paraId="4196A188" w14:textId="77777777" w:rsidR="00B24630" w:rsidRPr="00B3352A" w:rsidRDefault="00B24630" w:rsidP="00B24630">
            <w:r w:rsidRPr="00B3352A">
              <w:t xml:space="preserve">Skade pr bygning ved 20cm vand. </w:t>
            </w:r>
          </w:p>
        </w:tc>
      </w:tr>
      <w:tr w:rsidR="00B24630" w:rsidRPr="00B3352A" w14:paraId="4076EE3E" w14:textId="77777777" w:rsidTr="00B3352A">
        <w:trPr>
          <w:trHeight w:val="300"/>
        </w:trPr>
        <w:tc>
          <w:tcPr>
            <w:tcW w:w="2374" w:type="dxa"/>
            <w:noWrap/>
            <w:hideMark/>
          </w:tcPr>
          <w:p w14:paraId="37234509" w14:textId="77777777" w:rsidR="00B24630" w:rsidRPr="00B3352A" w:rsidRDefault="00B24630" w:rsidP="00B24630">
            <w:r w:rsidRPr="00B3352A">
              <w:t>Anneks</w:t>
            </w:r>
          </w:p>
        </w:tc>
        <w:tc>
          <w:tcPr>
            <w:tcW w:w="3993" w:type="dxa"/>
            <w:noWrap/>
            <w:hideMark/>
          </w:tcPr>
          <w:p w14:paraId="5F1C3832" w14:textId="77777777" w:rsidR="00B24630" w:rsidRPr="00B3352A" w:rsidRDefault="00B24630" w:rsidP="00B24630">
            <w:r w:rsidRPr="00B3352A">
              <w:t>30000</w:t>
            </w:r>
          </w:p>
        </w:tc>
        <w:tc>
          <w:tcPr>
            <w:tcW w:w="2983" w:type="dxa"/>
            <w:noWrap/>
            <w:hideMark/>
          </w:tcPr>
          <w:p w14:paraId="58A4AC68" w14:textId="77777777" w:rsidR="00B24630" w:rsidRPr="00B3352A" w:rsidRDefault="00B24630" w:rsidP="00B24630">
            <w:r w:rsidRPr="00B3352A">
              <w:t xml:space="preserve">Skade pr bygning ved 20cm vand. </w:t>
            </w:r>
          </w:p>
        </w:tc>
      </w:tr>
      <w:tr w:rsidR="00B24630" w:rsidRPr="00B3352A" w14:paraId="2D95166C" w14:textId="77777777" w:rsidTr="00B3352A">
        <w:trPr>
          <w:trHeight w:val="300"/>
        </w:trPr>
        <w:tc>
          <w:tcPr>
            <w:tcW w:w="2374" w:type="dxa"/>
            <w:noWrap/>
            <w:hideMark/>
          </w:tcPr>
          <w:p w14:paraId="2D9E9FE9" w14:textId="77777777" w:rsidR="00B24630" w:rsidRPr="00B3352A" w:rsidRDefault="00B24630" w:rsidP="00B24630">
            <w:r w:rsidRPr="00B3352A">
              <w:t>Andet</w:t>
            </w:r>
          </w:p>
        </w:tc>
        <w:tc>
          <w:tcPr>
            <w:tcW w:w="3993" w:type="dxa"/>
            <w:noWrap/>
            <w:hideMark/>
          </w:tcPr>
          <w:p w14:paraId="396969E3"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1C1004CE" w14:textId="77777777" w:rsidR="00B24630" w:rsidRPr="00B3352A" w:rsidRDefault="00B24630" w:rsidP="00B24630">
            <w:r w:rsidRPr="00B3352A">
              <w:t xml:space="preserve">Skade pr m2 stueetage ved 20cm vand. </w:t>
            </w:r>
          </w:p>
        </w:tc>
      </w:tr>
      <w:tr w:rsidR="00B24630" w:rsidRPr="00B3352A" w14:paraId="4F9D8658" w14:textId="77777777" w:rsidTr="00B3352A">
        <w:trPr>
          <w:trHeight w:val="300"/>
        </w:trPr>
        <w:tc>
          <w:tcPr>
            <w:tcW w:w="2374" w:type="dxa"/>
            <w:noWrap/>
            <w:hideMark/>
          </w:tcPr>
          <w:p w14:paraId="4B8A00EE" w14:textId="77777777" w:rsidR="00B24630" w:rsidRPr="00B3352A" w:rsidRDefault="00B24630" w:rsidP="00B24630">
            <w:r w:rsidRPr="00B3352A">
              <w:rPr>
                <w:lang w:val="nb-NO"/>
              </w:rPr>
              <w:t>Ingen data</w:t>
            </w:r>
          </w:p>
        </w:tc>
        <w:tc>
          <w:tcPr>
            <w:tcW w:w="3993" w:type="dxa"/>
            <w:noWrap/>
            <w:hideMark/>
          </w:tcPr>
          <w:p w14:paraId="0852802F"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600C36C1" w14:textId="77777777" w:rsidR="00B24630" w:rsidRPr="00B3352A" w:rsidRDefault="00B24630" w:rsidP="00B24630">
            <w:r w:rsidRPr="00B3352A">
              <w:t xml:space="preserve">Skade pr m2 stueetage ved 20cm vand. </w:t>
            </w:r>
          </w:p>
        </w:tc>
      </w:tr>
      <w:tr w:rsidR="00B24630" w:rsidRPr="00B3352A" w14:paraId="2DEC3B45" w14:textId="77777777" w:rsidTr="00B3352A">
        <w:trPr>
          <w:trHeight w:val="300"/>
        </w:trPr>
        <w:tc>
          <w:tcPr>
            <w:tcW w:w="2374" w:type="dxa"/>
            <w:noWrap/>
            <w:hideMark/>
          </w:tcPr>
          <w:p w14:paraId="6937BDF3" w14:textId="77777777" w:rsidR="00B24630" w:rsidRPr="00B3352A" w:rsidRDefault="00B24630" w:rsidP="00B24630">
            <w:r w:rsidRPr="00B3352A">
              <w:t>Kælder</w:t>
            </w:r>
          </w:p>
        </w:tc>
        <w:tc>
          <w:tcPr>
            <w:tcW w:w="3993" w:type="dxa"/>
            <w:noWrap/>
            <w:hideMark/>
          </w:tcPr>
          <w:p w14:paraId="1A7F0745" w14:textId="77777777" w:rsidR="00B24630" w:rsidRPr="00B3352A" w:rsidRDefault="00B24630" w:rsidP="00B24630">
            <w:r w:rsidRPr="00B3352A">
              <w:t>578</w:t>
            </w:r>
          </w:p>
        </w:tc>
        <w:tc>
          <w:tcPr>
            <w:tcW w:w="2983" w:type="dxa"/>
            <w:noWrap/>
            <w:hideMark/>
          </w:tcPr>
          <w:p w14:paraId="16469C70" w14:textId="77777777" w:rsidR="00B24630" w:rsidRPr="00B3352A" w:rsidRDefault="00B24630" w:rsidP="00B24630">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1" w:name="_Toc118224334"/>
      <w:proofErr w:type="spellStart"/>
      <w:r>
        <w:t>Appendix</w:t>
      </w:r>
      <w:proofErr w:type="spellEnd"/>
      <w:r>
        <w:t xml:space="preserve"> 2 – </w:t>
      </w:r>
      <w:r w:rsidR="00104062">
        <w:t>BBR-kategorisering</w:t>
      </w:r>
      <w:bookmarkEnd w:id="51"/>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02F0E268" w:rsidR="004305B6" w:rsidRPr="004305B6" w:rsidRDefault="004305B6">
            <w:r w:rsidRPr="004305B6">
              <w:t xml:space="preserve">Fritliggende </w:t>
            </w:r>
            <w:proofErr w:type="spellStart"/>
            <w:r w:rsidRPr="004305B6">
              <w:t>overd</w:t>
            </w:r>
            <w:r w:rsidR="00E81DE4">
              <w:t>Æ</w:t>
            </w:r>
            <w:r w:rsidRPr="004305B6">
              <w:t>kning</w:t>
            </w:r>
            <w:proofErr w:type="spellEnd"/>
            <w:r w:rsidRPr="004305B6">
              <w:t xml:space="preserve">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6B094E54" w:rsidR="004305B6" w:rsidRPr="004305B6" w:rsidRDefault="004305B6">
            <w:proofErr w:type="spellStart"/>
            <w:r w:rsidRPr="004305B6">
              <w:t>Faldef</w:t>
            </w:r>
            <w:r w:rsidR="00E81DE4">
              <w:t>Æ</w:t>
            </w:r>
            <w:r w:rsidRPr="004305B6">
              <w:t>rdig</w:t>
            </w:r>
            <w:proofErr w:type="spellEnd"/>
            <w:r w:rsidRPr="004305B6">
              <w:t xml:space="preserve">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2BEDD6A" w:rsidR="004305B6" w:rsidRPr="004305B6" w:rsidRDefault="004305B6">
            <w:r w:rsidRPr="004305B6">
              <w:t xml:space="preserve">Anden bygning til </w:t>
            </w:r>
            <w:proofErr w:type="spellStart"/>
            <w:r w:rsidRPr="004305B6">
              <w:t>fritidsform</w:t>
            </w:r>
            <w:r w:rsidR="00E81DE4">
              <w:t>Å</w:t>
            </w:r>
            <w:r w:rsidRPr="004305B6">
              <w:t>l</w:t>
            </w:r>
            <w:proofErr w:type="spellEnd"/>
            <w:r w:rsidRPr="004305B6">
              <w:t xml:space="preserve">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20792AD6"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landbrug, gartneri, </w:t>
            </w:r>
            <w:proofErr w:type="spellStart"/>
            <w:r w:rsidRPr="004305B6">
              <w:t>r</w:t>
            </w:r>
            <w:r w:rsidR="00E81DE4">
              <w:t>Å</w:t>
            </w:r>
            <w:r w:rsidRPr="004305B6">
              <w:t>stofudvinding</w:t>
            </w:r>
            <w:proofErr w:type="spellEnd"/>
            <w:r w:rsidRPr="004305B6">
              <w:t xml:space="preserve">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361F135E" w:rsidR="004305B6" w:rsidRPr="004305B6" w:rsidRDefault="004305B6">
            <w:proofErr w:type="spellStart"/>
            <w:r w:rsidRPr="004305B6">
              <w:t>Erhverv</w:t>
            </w:r>
            <w:r w:rsidR="00EA260B">
              <w:t>_lav</w:t>
            </w:r>
            <w:proofErr w:type="spellEnd"/>
          </w:p>
        </w:tc>
      </w:tr>
      <w:tr w:rsidR="004305B6" w:rsidRPr="004305B6" w14:paraId="21467502" w14:textId="77777777" w:rsidTr="004305B6">
        <w:trPr>
          <w:trHeight w:val="300"/>
        </w:trPr>
        <w:tc>
          <w:tcPr>
            <w:tcW w:w="6374" w:type="dxa"/>
            <w:noWrap/>
            <w:hideMark/>
          </w:tcPr>
          <w:p w14:paraId="6C027B2F" w14:textId="6C66B6B9" w:rsidR="004305B6" w:rsidRPr="004305B6" w:rsidRDefault="004305B6">
            <w:r w:rsidRPr="004305B6">
              <w:t xml:space="preserve">Stald til </w:t>
            </w:r>
            <w:proofErr w:type="spellStart"/>
            <w:r w:rsidRPr="004305B6">
              <w:t>kv</w:t>
            </w:r>
            <w:r w:rsidR="00E81DE4">
              <w:t>Æ</w:t>
            </w:r>
            <w:r w:rsidRPr="004305B6">
              <w:t>g</w:t>
            </w:r>
            <w:proofErr w:type="spellEnd"/>
            <w:r w:rsidRPr="004305B6">
              <w:t xml:space="preserve">, </w:t>
            </w:r>
            <w:proofErr w:type="spellStart"/>
            <w:r w:rsidRPr="004305B6">
              <w:t>f</w:t>
            </w:r>
            <w:r w:rsidR="00E81DE4">
              <w:t>Å</w:t>
            </w:r>
            <w:r w:rsidRPr="004305B6">
              <w:t>r</w:t>
            </w:r>
            <w:proofErr w:type="spellEnd"/>
            <w:r w:rsidRPr="004305B6">
              <w:t xml:space="preserve">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2A097087" w:rsidR="004305B6" w:rsidRPr="004305B6" w:rsidRDefault="00EA260B">
            <w:proofErr w:type="spellStart"/>
            <w:r w:rsidRPr="004305B6">
              <w:t>Erhverv</w:t>
            </w:r>
            <w:r>
              <w:t>_lav</w:t>
            </w:r>
            <w:proofErr w:type="spellEnd"/>
          </w:p>
        </w:tc>
      </w:tr>
      <w:tr w:rsidR="004305B6" w:rsidRPr="004305B6" w14:paraId="381A909F" w14:textId="77777777" w:rsidTr="004305B6">
        <w:trPr>
          <w:trHeight w:val="300"/>
        </w:trPr>
        <w:tc>
          <w:tcPr>
            <w:tcW w:w="6374" w:type="dxa"/>
            <w:noWrap/>
            <w:hideMark/>
          </w:tcPr>
          <w:p w14:paraId="270386C0" w14:textId="3482FB78" w:rsidR="004305B6" w:rsidRPr="004305B6" w:rsidRDefault="004305B6">
            <w:r w:rsidRPr="004305B6">
              <w:t xml:space="preserve">Stald til </w:t>
            </w:r>
            <w:proofErr w:type="spellStart"/>
            <w:r w:rsidRPr="004305B6">
              <w:t>fjerkr</w:t>
            </w:r>
            <w:r w:rsidR="00E81DE4">
              <w:t>Æ</w:t>
            </w:r>
            <w:proofErr w:type="spellEnd"/>
            <w:r w:rsidRPr="004305B6">
              <w:t xml:space="preserve">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67BFA9B8" w:rsidR="004305B6" w:rsidRPr="004305B6" w:rsidRDefault="00EA260B">
            <w:proofErr w:type="spellStart"/>
            <w:r w:rsidRPr="004305B6">
              <w:t>Erhverv</w:t>
            </w:r>
            <w:r>
              <w:t>_lav</w:t>
            </w:r>
            <w:proofErr w:type="spellEnd"/>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0A773AB1" w:rsidR="004305B6" w:rsidRPr="004305B6" w:rsidRDefault="00EA260B">
            <w:proofErr w:type="spellStart"/>
            <w:r w:rsidRPr="004305B6">
              <w:t>Erhverv</w:t>
            </w:r>
            <w:r>
              <w:t>_lav</w:t>
            </w:r>
            <w:proofErr w:type="spellEnd"/>
          </w:p>
        </w:tc>
      </w:tr>
      <w:tr w:rsidR="004305B6" w:rsidRPr="004305B6" w14:paraId="0F9C5C93" w14:textId="77777777" w:rsidTr="004305B6">
        <w:trPr>
          <w:trHeight w:val="300"/>
        </w:trPr>
        <w:tc>
          <w:tcPr>
            <w:tcW w:w="6374" w:type="dxa"/>
            <w:noWrap/>
            <w:hideMark/>
          </w:tcPr>
          <w:p w14:paraId="2E315EB5" w14:textId="37CDB945" w:rsidR="004305B6" w:rsidRPr="004305B6" w:rsidRDefault="004305B6">
            <w:proofErr w:type="spellStart"/>
            <w:r w:rsidRPr="004305B6">
              <w:t>V</w:t>
            </w:r>
            <w:r w:rsidR="00E81DE4">
              <w:t>Æ</w:t>
            </w:r>
            <w:r w:rsidRPr="004305B6">
              <w:t>ksthus</w:t>
            </w:r>
            <w:proofErr w:type="spellEnd"/>
            <w:r w:rsidRPr="004305B6">
              <w:t xml:space="preserve">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4D7A2C89" w:rsidR="004305B6" w:rsidRPr="004305B6" w:rsidRDefault="00EA260B">
            <w:proofErr w:type="spellStart"/>
            <w:r w:rsidRPr="004305B6">
              <w:t>Erhverv</w:t>
            </w:r>
            <w:r>
              <w:t>_lav</w:t>
            </w:r>
            <w:proofErr w:type="spellEnd"/>
          </w:p>
        </w:tc>
      </w:tr>
      <w:tr w:rsidR="004305B6" w:rsidRPr="004305B6" w14:paraId="06398292" w14:textId="77777777" w:rsidTr="004305B6">
        <w:trPr>
          <w:trHeight w:val="300"/>
        </w:trPr>
        <w:tc>
          <w:tcPr>
            <w:tcW w:w="6374" w:type="dxa"/>
            <w:noWrap/>
            <w:hideMark/>
          </w:tcPr>
          <w:p w14:paraId="7C9825AD" w14:textId="08848624" w:rsidR="004305B6" w:rsidRPr="004305B6" w:rsidRDefault="004305B6">
            <w:r w:rsidRPr="004305B6">
              <w:t xml:space="preserve">Lade til foder, </w:t>
            </w:r>
            <w:proofErr w:type="spellStart"/>
            <w:r w:rsidRPr="004305B6">
              <w:t>afgr</w:t>
            </w:r>
            <w:r w:rsidR="00E81DE4">
              <w:t>Ø</w:t>
            </w:r>
            <w:r w:rsidRPr="004305B6">
              <w:t>der</w:t>
            </w:r>
            <w:proofErr w:type="spellEnd"/>
            <w:r w:rsidRPr="004305B6">
              <w:t xml:space="preserve">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45B6FF7B" w:rsidR="004305B6" w:rsidRPr="004305B6" w:rsidRDefault="00EA260B">
            <w:proofErr w:type="spellStart"/>
            <w:r w:rsidRPr="004305B6">
              <w:t>Erhverv</w:t>
            </w:r>
            <w:r>
              <w:t>_lav</w:t>
            </w:r>
            <w:proofErr w:type="spellEnd"/>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lastRenderedPageBreak/>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1ED60311" w:rsidR="004305B6" w:rsidRPr="004305B6" w:rsidRDefault="004305B6">
            <w:r w:rsidRPr="004305B6">
              <w:t xml:space="preserve">Lade til halm, </w:t>
            </w:r>
            <w:proofErr w:type="spellStart"/>
            <w:r w:rsidRPr="004305B6">
              <w:t>h</w:t>
            </w:r>
            <w:r w:rsidR="00E81DE4">
              <w:t>Ø</w:t>
            </w:r>
            <w:proofErr w:type="spellEnd"/>
            <w:r w:rsidRPr="004305B6">
              <w:t xml:space="preserve">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3491E929" w:rsidR="004305B6" w:rsidRPr="004305B6" w:rsidRDefault="00EA260B">
            <w:proofErr w:type="spellStart"/>
            <w:r w:rsidRPr="004305B6">
              <w:t>Erhverv</w:t>
            </w:r>
            <w:r>
              <w:t>_lav</w:t>
            </w:r>
            <w:proofErr w:type="spellEnd"/>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3E949200"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industri, </w:t>
            </w:r>
            <w:proofErr w:type="spellStart"/>
            <w:r w:rsidRPr="004305B6">
              <w:t>h</w:t>
            </w:r>
            <w:r w:rsidR="00E81DE4">
              <w:t>Å</w:t>
            </w:r>
            <w:r w:rsidRPr="004305B6">
              <w:t>ndv</w:t>
            </w:r>
            <w:r w:rsidR="00E81DE4">
              <w:t>Æ</w:t>
            </w:r>
            <w:r w:rsidRPr="004305B6">
              <w:t>rk</w:t>
            </w:r>
            <w:proofErr w:type="spellEnd"/>
            <w:r w:rsidRPr="004305B6">
              <w:t xml:space="preserve"> m.v. (fabrik, </w:t>
            </w:r>
            <w:proofErr w:type="spellStart"/>
            <w:r w:rsidRPr="004305B6">
              <w:t>v</w:t>
            </w:r>
            <w:r w:rsidR="00E81DE4">
              <w:t>Æ</w:t>
            </w:r>
            <w:r w:rsidRPr="004305B6">
              <w:t>rksted</w:t>
            </w:r>
            <w:proofErr w:type="spellEnd"/>
            <w:r w:rsidRPr="004305B6">
              <w:t xml:space="preserve">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38C615BF" w:rsidR="004305B6" w:rsidRPr="004305B6" w:rsidRDefault="004305B6">
            <w:proofErr w:type="spellStart"/>
            <w:r w:rsidRPr="004305B6">
              <w:t>V</w:t>
            </w:r>
            <w:r w:rsidR="00E81DE4">
              <w:t>Æ</w:t>
            </w:r>
            <w:r w:rsidRPr="004305B6">
              <w:t>rksted</w:t>
            </w:r>
            <w:proofErr w:type="spellEnd"/>
            <w:r w:rsidRPr="004305B6">
              <w:t xml:space="preserve">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15483A42" w:rsidR="004305B6" w:rsidRPr="004305B6" w:rsidRDefault="004305B6">
            <w:r w:rsidRPr="004305B6">
              <w:t xml:space="preserve">(UDFASES) Transport- og </w:t>
            </w:r>
            <w:proofErr w:type="spellStart"/>
            <w:r w:rsidRPr="004305B6">
              <w:t>garageanl</w:t>
            </w:r>
            <w:r w:rsidR="00E81DE4">
              <w:t>Æ</w:t>
            </w:r>
            <w:r w:rsidRPr="004305B6">
              <w:t>g</w:t>
            </w:r>
            <w:proofErr w:type="spellEnd"/>
            <w:r w:rsidRPr="004305B6">
              <w:t xml:space="preserve"> (fragtmandshal, lufthavnsbygning, </w:t>
            </w:r>
            <w:proofErr w:type="spellStart"/>
            <w:r w:rsidRPr="004305B6">
              <w:t>baneg</w:t>
            </w:r>
            <w:r w:rsidR="00E81DE4">
              <w:t>Å</w:t>
            </w:r>
            <w:r w:rsidRPr="004305B6">
              <w:t>rdsbygning</w:t>
            </w:r>
            <w:proofErr w:type="spellEnd"/>
            <w:r w:rsidRPr="004305B6">
              <w:t xml:space="preserve">, parkeringshus). Garage med plads til et eller to </w:t>
            </w:r>
            <w:proofErr w:type="spellStart"/>
            <w:r w:rsidRPr="004305B6">
              <w:t>k</w:t>
            </w:r>
            <w:r w:rsidR="00E81DE4">
              <w:t>Ø</w:t>
            </w:r>
            <w:r w:rsidRPr="004305B6">
              <w:t>ret</w:t>
            </w:r>
            <w:r w:rsidR="00E81DE4">
              <w:t>Ø</w:t>
            </w:r>
            <w:r w:rsidRPr="004305B6">
              <w:t>jer</w:t>
            </w:r>
            <w:proofErr w:type="spellEnd"/>
            <w:r w:rsidRPr="004305B6">
              <w:t xml:space="preserve"> registreres med </w:t>
            </w:r>
            <w:proofErr w:type="spellStart"/>
            <w:r w:rsidRPr="004305B6">
              <w:t>anvendels</w:t>
            </w:r>
            <w:proofErr w:type="spellEnd"/>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16DFD16C" w:rsidR="004305B6" w:rsidRPr="004305B6" w:rsidRDefault="00EA260B">
            <w:proofErr w:type="spellStart"/>
            <w:r w:rsidRPr="004305B6">
              <w:t>Erhverv</w:t>
            </w:r>
            <w:r>
              <w:t>_lav</w:t>
            </w:r>
            <w:proofErr w:type="spellEnd"/>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6A60DD3D" w:rsidR="004305B6" w:rsidRPr="004305B6" w:rsidRDefault="004305B6">
            <w:r w:rsidRPr="004305B6">
              <w:t xml:space="preserve">Bygning til parkering- og </w:t>
            </w:r>
            <w:proofErr w:type="spellStart"/>
            <w:r w:rsidRPr="004305B6">
              <w:t>transportanl</w:t>
            </w:r>
            <w:r w:rsidR="00E81DE4">
              <w:t>Æ</w:t>
            </w:r>
            <w:r w:rsidRPr="004305B6">
              <w:t>g</w:t>
            </w:r>
            <w:proofErr w:type="spellEnd"/>
            <w:r w:rsidRPr="004305B6">
              <w:t xml:space="preserve">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63CC61A9" w:rsidR="004305B6" w:rsidRPr="004305B6" w:rsidRDefault="00EA260B">
            <w:proofErr w:type="spellStart"/>
            <w:r w:rsidRPr="004305B6">
              <w:t>Erhverv</w:t>
            </w:r>
            <w:r>
              <w:t>_lav</w:t>
            </w:r>
            <w:proofErr w:type="spellEnd"/>
          </w:p>
        </w:tc>
      </w:tr>
      <w:tr w:rsidR="004305B6" w:rsidRPr="004305B6" w14:paraId="68A31686" w14:textId="77777777" w:rsidTr="004305B6">
        <w:trPr>
          <w:trHeight w:val="300"/>
        </w:trPr>
        <w:tc>
          <w:tcPr>
            <w:tcW w:w="6374" w:type="dxa"/>
            <w:noWrap/>
            <w:hideMark/>
          </w:tcPr>
          <w:p w14:paraId="70ABD5BC" w14:textId="77777777" w:rsidR="004305B6" w:rsidRPr="004305B6" w:rsidRDefault="004305B6">
            <w:proofErr w:type="spellStart"/>
            <w:r w:rsidRPr="004305B6">
              <w:t>Havneanlæg</w:t>
            </w:r>
            <w:proofErr w:type="spellEnd"/>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239569EC" w:rsidR="004305B6" w:rsidRPr="004305B6" w:rsidRDefault="004305B6">
            <w:r w:rsidRPr="004305B6">
              <w:t xml:space="preserve">Andet </w:t>
            </w:r>
            <w:proofErr w:type="spellStart"/>
            <w:r w:rsidRPr="004305B6">
              <w:t>transportanl</w:t>
            </w:r>
            <w:r w:rsidR="00E81DE4">
              <w:t>Æ</w:t>
            </w:r>
            <w:r w:rsidRPr="004305B6">
              <w:t>g</w:t>
            </w:r>
            <w:proofErr w:type="spellEnd"/>
            <w:r w:rsidRPr="004305B6">
              <w:t xml:space="preserve">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457A1AA2" w:rsidR="004305B6" w:rsidRPr="004305B6" w:rsidRDefault="00EA260B">
            <w:proofErr w:type="spellStart"/>
            <w:r w:rsidRPr="004305B6">
              <w:t>Erhverv</w:t>
            </w:r>
            <w:r>
              <w:t>_lav</w:t>
            </w:r>
            <w:proofErr w:type="spellEnd"/>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14FE04BF" w:rsidR="004305B6" w:rsidRPr="004305B6" w:rsidRDefault="00EA260B">
            <w:proofErr w:type="spellStart"/>
            <w:r w:rsidRPr="004305B6">
              <w:t>Erhverv</w:t>
            </w:r>
            <w:r>
              <w:t>_lav</w:t>
            </w:r>
            <w:proofErr w:type="spellEnd"/>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16DDCC" w:rsidR="004305B6" w:rsidRPr="004305B6" w:rsidRDefault="004305B6">
            <w:r w:rsidRPr="004305B6">
              <w:t xml:space="preserve">(UDFASES) Bygning til hotel, restaurant, vaskeri, </w:t>
            </w:r>
            <w:proofErr w:type="spellStart"/>
            <w:r w:rsidRPr="004305B6">
              <w:t>fris</w:t>
            </w:r>
            <w:r w:rsidR="00E81DE4">
              <w:t>Ø</w:t>
            </w:r>
            <w:r w:rsidRPr="004305B6">
              <w:t>r</w:t>
            </w:r>
            <w:proofErr w:type="spellEnd"/>
            <w:r w:rsidRPr="004305B6">
              <w:t xml:space="preserve">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w:t>
            </w:r>
            <w:proofErr w:type="spellStart"/>
            <w:r w:rsidRPr="004305B6">
              <w:t>breakfast</w:t>
            </w:r>
            <w:proofErr w:type="spellEnd"/>
            <w:r w:rsidRPr="004305B6">
              <w:t xml:space="preserve">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w:t>
            </w:r>
            <w:proofErr w:type="spellStart"/>
            <w:r w:rsidRPr="004305B6">
              <w:t>cafÃ</w:t>
            </w:r>
            <w:proofErr w:type="spellEnd"/>
            <w:r w:rsidRPr="004305B6">
              <w:t xml:space="preserve">©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335424D0" w:rsidR="004305B6" w:rsidRPr="004305B6" w:rsidRDefault="004305B6">
            <w:r w:rsidRPr="004305B6">
              <w:t xml:space="preserve">Privat servicevirksomhed som </w:t>
            </w:r>
            <w:proofErr w:type="spellStart"/>
            <w:r w:rsidRPr="004305B6">
              <w:t>fris</w:t>
            </w:r>
            <w:r w:rsidR="00E81DE4">
              <w:t>Ø</w:t>
            </w:r>
            <w:r w:rsidRPr="004305B6">
              <w:t>r</w:t>
            </w:r>
            <w:proofErr w:type="spellEnd"/>
            <w:r w:rsidRPr="004305B6">
              <w:t xml:space="preserve">, vaskeri, </w:t>
            </w:r>
            <w:proofErr w:type="spellStart"/>
            <w:r w:rsidRPr="004305B6">
              <w:t>netcafÃ</w:t>
            </w:r>
            <w:proofErr w:type="spellEnd"/>
            <w:r w:rsidRPr="004305B6">
              <w:t xml:space="preserve">©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w:t>
            </w:r>
            <w:proofErr w:type="spellStart"/>
            <w:r w:rsidRPr="004305B6">
              <w:t>etc</w:t>
            </w:r>
            <w:proofErr w:type="spellEnd"/>
            <w:r w:rsidRPr="004305B6">
              <w:t xml:space="preserve">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w:t>
            </w:r>
            <w:proofErr w:type="spellStart"/>
            <w:r w:rsidRPr="004305B6">
              <w:t>o.lign</w:t>
            </w:r>
            <w:proofErr w:type="spellEnd"/>
            <w:r w:rsidRPr="004305B6">
              <w:t xml:space="preserve">.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36440C01" w:rsidR="004305B6" w:rsidRPr="004305B6" w:rsidRDefault="004305B6">
            <w:r w:rsidRPr="004305B6">
              <w:t xml:space="preserve">Bygning med ferielejligheder til </w:t>
            </w:r>
            <w:proofErr w:type="spellStart"/>
            <w:r w:rsidRPr="004305B6">
              <w:t>erhvervsm</w:t>
            </w:r>
            <w:r w:rsidR="00E81DE4">
              <w:t>Æ</w:t>
            </w:r>
            <w:r w:rsidRPr="004305B6">
              <w:t>ssig</w:t>
            </w:r>
            <w:proofErr w:type="spellEnd"/>
            <w:r w:rsidRPr="004305B6">
              <w:t xml:space="preserve">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1C21EEDB" w:rsidR="004305B6" w:rsidRPr="004305B6" w:rsidRDefault="004305B6">
            <w:r w:rsidRPr="004305B6">
              <w:t xml:space="preserve">Anden bygning til </w:t>
            </w:r>
            <w:proofErr w:type="spellStart"/>
            <w:r w:rsidRPr="004305B6">
              <w:t>ferieform</w:t>
            </w:r>
            <w:r w:rsidR="00E81DE4">
              <w:t>Å</w:t>
            </w:r>
            <w:r w:rsidRPr="004305B6">
              <w:t>l</w:t>
            </w:r>
            <w:proofErr w:type="spellEnd"/>
            <w:r w:rsidRPr="004305B6">
              <w:t xml:space="preserve">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3955C1F8" w:rsidR="004305B6" w:rsidRPr="004305B6" w:rsidRDefault="004305B6">
            <w:r w:rsidRPr="004305B6">
              <w:lastRenderedPageBreak/>
              <w:t xml:space="preserve">(UDFASES) Bygning i forbindelse med </w:t>
            </w:r>
            <w:proofErr w:type="spellStart"/>
            <w:r w:rsidRPr="004305B6">
              <w:t>idr</w:t>
            </w:r>
            <w:r w:rsidR="00E81DE4">
              <w:t>Æ</w:t>
            </w:r>
            <w:r w:rsidRPr="004305B6">
              <w:t>tsud</w:t>
            </w:r>
            <w:r w:rsidR="00E81DE4">
              <w:t>Ø</w:t>
            </w:r>
            <w:r w:rsidRPr="004305B6">
              <w:t>velse</w:t>
            </w:r>
            <w:proofErr w:type="spellEnd"/>
            <w:r w:rsidRPr="004305B6">
              <w:t xml:space="preserve"> (klubhus, </w:t>
            </w:r>
            <w:proofErr w:type="spellStart"/>
            <w:r w:rsidRPr="004305B6">
              <w:t>idr</w:t>
            </w:r>
            <w:r w:rsidR="00E81DE4">
              <w:t>Æ</w:t>
            </w:r>
            <w:r w:rsidRPr="004305B6">
              <w:t>tshal</w:t>
            </w:r>
            <w:proofErr w:type="spellEnd"/>
            <w:r w:rsidRPr="004305B6">
              <w:t xml:space="preserve">, </w:t>
            </w:r>
            <w:proofErr w:type="spellStart"/>
            <w:r w:rsidRPr="004305B6">
              <w:t>sv</w:t>
            </w:r>
            <w:r w:rsidR="00E81DE4">
              <w:t>Ø</w:t>
            </w:r>
            <w:r w:rsidRPr="004305B6">
              <w:t>mmehal</w:t>
            </w:r>
            <w:proofErr w:type="spellEnd"/>
            <w:r w:rsidRPr="004305B6">
              <w:t xml:space="preserve">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EFDE08D" w:rsidR="004305B6" w:rsidRPr="004305B6" w:rsidRDefault="004305B6">
            <w:r w:rsidRPr="004305B6">
              <w:t xml:space="preserve">Klubhus i forbindelse med fritid og </w:t>
            </w:r>
            <w:proofErr w:type="spellStart"/>
            <w:r w:rsidRPr="004305B6">
              <w:t>idr</w:t>
            </w:r>
            <w:r w:rsidR="00E81DE4">
              <w:t>Æ</w:t>
            </w:r>
            <w:r w:rsidRPr="004305B6">
              <w:t>t</w:t>
            </w:r>
            <w:proofErr w:type="spellEnd"/>
            <w:r w:rsidRPr="004305B6">
              <w:t xml:space="preserve">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4ABC48BE" w:rsidR="004305B6" w:rsidRPr="004305B6" w:rsidRDefault="004305B6">
            <w:proofErr w:type="spellStart"/>
            <w:r w:rsidRPr="004305B6">
              <w:t>Idr</w:t>
            </w:r>
            <w:r w:rsidR="00E81DE4">
              <w:t>Æ</w:t>
            </w:r>
            <w:r w:rsidRPr="004305B6">
              <w:t>tshal</w:t>
            </w:r>
            <w:proofErr w:type="spellEnd"/>
            <w:r w:rsidRPr="004305B6">
              <w:t xml:space="preserve">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1FD82EE2" w:rsidR="004305B6" w:rsidRPr="004305B6" w:rsidRDefault="00EA260B">
            <w:proofErr w:type="spellStart"/>
            <w:r w:rsidRPr="004305B6">
              <w:t>Erhverv</w:t>
            </w:r>
            <w:r>
              <w:t>_lav</w:t>
            </w:r>
            <w:proofErr w:type="spellEnd"/>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56648F77" w:rsidR="004305B6" w:rsidRPr="004305B6" w:rsidRDefault="00EA260B">
            <w:proofErr w:type="spellStart"/>
            <w:r w:rsidRPr="004305B6">
              <w:t>Erhverv</w:t>
            </w:r>
            <w:r>
              <w:t>_lav</w:t>
            </w:r>
            <w:proofErr w:type="spellEnd"/>
          </w:p>
        </w:tc>
      </w:tr>
      <w:tr w:rsidR="004305B6" w:rsidRPr="004305B6" w14:paraId="0880667F" w14:textId="77777777" w:rsidTr="004305B6">
        <w:trPr>
          <w:trHeight w:val="300"/>
        </w:trPr>
        <w:tc>
          <w:tcPr>
            <w:tcW w:w="6374" w:type="dxa"/>
            <w:noWrap/>
            <w:hideMark/>
          </w:tcPr>
          <w:p w14:paraId="3C8A8E96" w14:textId="75CE4A7A" w:rsidR="004305B6" w:rsidRPr="004305B6" w:rsidRDefault="004305B6">
            <w:r w:rsidRPr="004305B6">
              <w:t xml:space="preserve">Anden bygning til </w:t>
            </w:r>
            <w:proofErr w:type="spellStart"/>
            <w:r w:rsidRPr="004305B6">
              <w:t>idr</w:t>
            </w:r>
            <w:r w:rsidR="00E81DE4">
              <w:t>Æ</w:t>
            </w:r>
            <w:r w:rsidRPr="004305B6">
              <w:t>tform</w:t>
            </w:r>
            <w:r w:rsidR="00E81DE4">
              <w:t>Å</w:t>
            </w:r>
            <w:r w:rsidRPr="004305B6">
              <w:t>l</w:t>
            </w:r>
            <w:proofErr w:type="spellEnd"/>
            <w:r w:rsidRPr="004305B6">
              <w:t xml:space="preserve">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20FEA261" w:rsidR="004305B6" w:rsidRPr="004305B6" w:rsidRDefault="004305B6">
            <w:r w:rsidRPr="004305B6">
              <w:t xml:space="preserve">(UDFASES) El-, gas-, vand- eller </w:t>
            </w:r>
            <w:proofErr w:type="spellStart"/>
            <w:r w:rsidRPr="004305B6">
              <w:t>varmev</w:t>
            </w:r>
            <w:r w:rsidR="00E81DE4">
              <w:t>Æ</w:t>
            </w:r>
            <w:r w:rsidRPr="004305B6">
              <w:t>rk</w:t>
            </w:r>
            <w:proofErr w:type="spellEnd"/>
            <w:r w:rsidRPr="004305B6">
              <w:t xml:space="preserve">, </w:t>
            </w:r>
            <w:proofErr w:type="spellStart"/>
            <w:r w:rsidRPr="004305B6">
              <w:t>forbr</w:t>
            </w:r>
            <w:r w:rsidR="00E81DE4">
              <w:t>Æ</w:t>
            </w:r>
            <w:r w:rsidRPr="004305B6">
              <w:t>ndingsanstalt</w:t>
            </w:r>
            <w:proofErr w:type="spellEnd"/>
            <w:r w:rsidRPr="004305B6">
              <w:t xml:space="preserve">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19472532" w:rsidR="004305B6" w:rsidRPr="004305B6" w:rsidRDefault="004305B6">
            <w:r w:rsidRPr="004305B6">
              <w:t xml:space="preserve">Bygning til </w:t>
            </w:r>
            <w:proofErr w:type="spellStart"/>
            <w:r w:rsidRPr="004305B6">
              <w:t>h</w:t>
            </w:r>
            <w:r w:rsidR="00E81DE4">
              <w:t>Å</w:t>
            </w:r>
            <w:r w:rsidRPr="004305B6">
              <w:t>ndtering</w:t>
            </w:r>
            <w:proofErr w:type="spellEnd"/>
            <w:r w:rsidRPr="004305B6">
              <w:t xml:space="preserve">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2264B3C" w:rsidR="004305B6" w:rsidRPr="004305B6" w:rsidRDefault="004305B6">
            <w:r w:rsidRPr="004305B6">
              <w:t xml:space="preserve">Bygning til parkering af flere end to </w:t>
            </w:r>
            <w:proofErr w:type="spellStart"/>
            <w:r w:rsidRPr="004305B6">
              <w:t>k</w:t>
            </w:r>
            <w:r w:rsidR="00E81DE4">
              <w:t>Ø</w:t>
            </w:r>
            <w:r w:rsidRPr="004305B6">
              <w:t>ret</w:t>
            </w:r>
            <w:r w:rsidR="00E81DE4">
              <w:t>Ø</w:t>
            </w:r>
            <w:r w:rsidRPr="004305B6">
              <w:t>jer</w:t>
            </w:r>
            <w:proofErr w:type="spellEnd"/>
            <w:r w:rsidRPr="004305B6">
              <w:t xml:space="preserve">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60A623F0" w:rsidR="004305B6" w:rsidRPr="004305B6" w:rsidRDefault="004305B6">
            <w:r w:rsidRPr="004305B6">
              <w:t xml:space="preserve">Garage (med plads til et eller to </w:t>
            </w:r>
            <w:proofErr w:type="spellStart"/>
            <w:r w:rsidRPr="004305B6">
              <w:t>k</w:t>
            </w:r>
            <w:r w:rsidR="00E81DE4">
              <w:t>Ø</w:t>
            </w:r>
            <w:r w:rsidRPr="004305B6">
              <w:t>ret</w:t>
            </w:r>
            <w:r w:rsidR="00E81DE4">
              <w:t>Ø</w:t>
            </w:r>
            <w:r w:rsidRPr="004305B6">
              <w:t>jer</w:t>
            </w:r>
            <w:proofErr w:type="spell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377199DB" w:rsidR="004305B6" w:rsidRPr="004305B6" w:rsidRDefault="004305B6">
            <w:r w:rsidRPr="004305B6">
              <w:t xml:space="preserve">(UDFASES) </w:t>
            </w:r>
            <w:proofErr w:type="spellStart"/>
            <w:r w:rsidRPr="004305B6">
              <w:t>R</w:t>
            </w:r>
            <w:r w:rsidR="00E81DE4">
              <w:t>Æ</w:t>
            </w:r>
            <w:r w:rsidRPr="004305B6">
              <w:t>kke</w:t>
            </w:r>
            <w:proofErr w:type="spellEnd"/>
            <w:r w:rsidRPr="004305B6">
              <w:t xml:space="preserve">-, </w:t>
            </w:r>
            <w:proofErr w:type="spellStart"/>
            <w:r w:rsidRPr="004305B6">
              <w:t>k</w:t>
            </w:r>
            <w:r w:rsidR="00E81DE4">
              <w:t>Æ</w:t>
            </w:r>
            <w:r w:rsidRPr="004305B6">
              <w:t>de</w:t>
            </w:r>
            <w:proofErr w:type="spellEnd"/>
            <w:r w:rsidRPr="004305B6">
              <w:t xml:space="preserv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87B6992" w:rsidR="004305B6" w:rsidRPr="004305B6" w:rsidRDefault="004305B6">
            <w:proofErr w:type="spellStart"/>
            <w:r w:rsidRPr="004305B6">
              <w:t>R</w:t>
            </w:r>
            <w:r w:rsidR="00E81DE4">
              <w:t>Æ</w:t>
            </w:r>
            <w:r w:rsidRPr="004305B6">
              <w:t>kke-</w:t>
            </w:r>
            <w:proofErr w:type="spellEnd"/>
            <w:r w:rsidRPr="004305B6">
              <w:t xml:space="preserve"> og </w:t>
            </w:r>
            <w:proofErr w:type="spellStart"/>
            <w:r w:rsidRPr="004305B6">
              <w:t>k</w:t>
            </w:r>
            <w:r w:rsidR="00E81DE4">
              <w:t>Æ</w:t>
            </w:r>
            <w:r w:rsidRPr="004305B6">
              <w:t>dehus</w:t>
            </w:r>
            <w:proofErr w:type="spellEnd"/>
            <w:r w:rsidRPr="004305B6">
              <w:t xml:space="preserve">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w:t>
            </w:r>
            <w:proofErr w:type="spellStart"/>
            <w:r w:rsidRPr="004305B6">
              <w:t>flerfamilehus</w:t>
            </w:r>
            <w:proofErr w:type="spellEnd"/>
            <w:r w:rsidRPr="004305B6">
              <w:t xml:space="preserve"> eller </w:t>
            </w:r>
            <w:proofErr w:type="spellStart"/>
            <w:r w:rsidRPr="004305B6">
              <w:t>to-familiehus</w:t>
            </w:r>
            <w:proofErr w:type="spellEnd"/>
            <w:r w:rsidRPr="004305B6">
              <w:t xml:space="preserve">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6ABA17AB" w:rsidR="004305B6" w:rsidRPr="004305B6" w:rsidRDefault="004305B6">
            <w:r w:rsidRPr="004305B6">
              <w:t xml:space="preserve">Boligbygning til </w:t>
            </w:r>
            <w:proofErr w:type="spellStart"/>
            <w:r w:rsidRPr="004305B6">
              <w:t>d</w:t>
            </w:r>
            <w:r w:rsidR="00E81DE4">
              <w:t>Ø</w:t>
            </w:r>
            <w:r w:rsidRPr="004305B6">
              <w:t>gninstitution</w:t>
            </w:r>
            <w:proofErr w:type="spellEnd"/>
            <w:r w:rsidRPr="004305B6">
              <w:t xml:space="preserve">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6A9AE300" w:rsidR="004305B6" w:rsidRPr="004305B6" w:rsidRDefault="004305B6">
            <w:r w:rsidRPr="004305B6">
              <w:t xml:space="preserve">Anneks i tilknytning til </w:t>
            </w:r>
            <w:proofErr w:type="spellStart"/>
            <w:r w:rsidRPr="004305B6">
              <w:t>hel</w:t>
            </w:r>
            <w:r w:rsidR="00E81DE4">
              <w:t>Å</w:t>
            </w:r>
            <w:r w:rsidRPr="004305B6">
              <w:t>rsbolig</w:t>
            </w:r>
            <w:proofErr w:type="spellEnd"/>
            <w:r w:rsidRPr="004305B6">
              <w:t xml:space="preserve">.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41D972EC" w:rsidR="004305B6" w:rsidRPr="004305B6" w:rsidRDefault="004305B6">
            <w:r w:rsidRPr="004305B6">
              <w:t xml:space="preserve">Anden bygning til </w:t>
            </w:r>
            <w:proofErr w:type="spellStart"/>
            <w:r w:rsidRPr="004305B6">
              <w:t>hel</w:t>
            </w:r>
            <w:r w:rsidR="00E81DE4">
              <w:t>Å</w:t>
            </w:r>
            <w:r w:rsidRPr="004305B6">
              <w:t>rsbeboelse</w:t>
            </w:r>
            <w:proofErr w:type="spellEnd"/>
            <w:r w:rsidRPr="004305B6">
              <w:t xml:space="preserv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305E8C99" w:rsidR="004305B6" w:rsidRPr="004305B6" w:rsidRDefault="004305B6">
            <w:r w:rsidRPr="004305B6">
              <w:t xml:space="preserve">(UDFASES) Bygning til biograf, teater, </w:t>
            </w:r>
            <w:proofErr w:type="spellStart"/>
            <w:r w:rsidRPr="004305B6">
              <w:t>erhvervsm</w:t>
            </w:r>
            <w:r w:rsidR="00E81DE4">
              <w:t>Æ</w:t>
            </w:r>
            <w:r w:rsidRPr="004305B6">
              <w:t>ssig</w:t>
            </w:r>
            <w:proofErr w:type="spellEnd"/>
            <w:r w:rsidRPr="004305B6">
              <w:t xml:space="preserve">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0758261C" w:rsidR="004305B6" w:rsidRPr="004305B6" w:rsidRDefault="004305B6">
            <w:r w:rsidRPr="004305B6">
              <w:t xml:space="preserve">Kirke eller anden bygning til </w:t>
            </w:r>
            <w:proofErr w:type="spellStart"/>
            <w:r w:rsidRPr="004305B6">
              <w:t>trosud</w:t>
            </w:r>
            <w:r w:rsidR="00E81DE4">
              <w:t>Ø</w:t>
            </w:r>
            <w:r w:rsidRPr="004305B6">
              <w:t>velse</w:t>
            </w:r>
            <w:proofErr w:type="spellEnd"/>
            <w:r w:rsidRPr="004305B6">
              <w:t xml:space="preserv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49106B4" w:rsidR="004305B6" w:rsidRPr="004305B6" w:rsidRDefault="004305B6">
            <w:r w:rsidRPr="004305B6">
              <w:lastRenderedPageBreak/>
              <w:t xml:space="preserve">Anden bygning til kulturelle </w:t>
            </w:r>
            <w:proofErr w:type="spellStart"/>
            <w:r w:rsidRPr="004305B6">
              <w:t>form</w:t>
            </w:r>
            <w:r w:rsidR="00E81DE4">
              <w:t>Å</w:t>
            </w:r>
            <w:r w:rsidRPr="004305B6">
              <w:t>l</w:t>
            </w:r>
            <w:proofErr w:type="spellEnd"/>
            <w:r w:rsidRPr="004305B6">
              <w:t xml:space="preserve">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w:t>
            </w:r>
            <w:proofErr w:type="spellStart"/>
            <w:r w:rsidRPr="004305B6">
              <w:t>forskningslabratorium</w:t>
            </w:r>
            <w:proofErr w:type="spellEnd"/>
            <w:r w:rsidRPr="004305B6">
              <w:t xml:space="preserve"> </w:t>
            </w:r>
            <w:proofErr w:type="spellStart"/>
            <w:r w:rsidRPr="004305B6">
              <w:t>o.lign</w:t>
            </w:r>
            <w:proofErr w:type="spellEnd"/>
            <w:r w:rsidRPr="004305B6">
              <w:t xml:space="preserve">.).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25F4F70F" w:rsidR="004305B6" w:rsidRPr="004305B6" w:rsidRDefault="004305B6">
            <w:r w:rsidRPr="004305B6">
              <w:t xml:space="preserve">(UDFASES) Bygning til hospital, sygehjem, </w:t>
            </w:r>
            <w:proofErr w:type="spellStart"/>
            <w:r w:rsidRPr="004305B6">
              <w:t>f</w:t>
            </w:r>
            <w:r w:rsidR="00E81DE4">
              <w:t>Ø</w:t>
            </w:r>
            <w:r w:rsidRPr="004305B6">
              <w:t>deklinik</w:t>
            </w:r>
            <w:proofErr w:type="spellEnd"/>
            <w:r w:rsidRPr="004305B6">
              <w:t xml:space="preserve">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1D937136" w:rsidR="004305B6" w:rsidRPr="004305B6" w:rsidRDefault="004305B6">
            <w:r w:rsidRPr="004305B6">
              <w:t xml:space="preserve">Sundhedscenter, </w:t>
            </w:r>
            <w:proofErr w:type="spellStart"/>
            <w:r w:rsidRPr="004305B6">
              <w:t>l</w:t>
            </w:r>
            <w:r w:rsidR="00E81DE4">
              <w:t>Æ</w:t>
            </w:r>
            <w:r w:rsidRPr="004305B6">
              <w:t>gehus</w:t>
            </w:r>
            <w:proofErr w:type="spellEnd"/>
            <w:r w:rsidRPr="004305B6">
              <w:t xml:space="preserve">, </w:t>
            </w:r>
            <w:proofErr w:type="spellStart"/>
            <w:r w:rsidRPr="004305B6">
              <w:t>f</w:t>
            </w:r>
            <w:r w:rsidR="00E81DE4">
              <w:t>Ø</w:t>
            </w:r>
            <w:r w:rsidRPr="004305B6">
              <w:t>deklinik</w:t>
            </w:r>
            <w:proofErr w:type="spellEnd"/>
            <w:r w:rsidRPr="004305B6">
              <w:t xml:space="preserve">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59ACA0A" w:rsidR="004305B6" w:rsidRPr="004305B6" w:rsidRDefault="004305B6">
            <w:r w:rsidRPr="004305B6">
              <w:t xml:space="preserve">Anden bygning til </w:t>
            </w:r>
            <w:proofErr w:type="spellStart"/>
            <w:r w:rsidRPr="004305B6">
              <w:t>sundhedsform</w:t>
            </w:r>
            <w:r w:rsidR="00E81DE4">
              <w:t>Å</w:t>
            </w:r>
            <w:r w:rsidRPr="004305B6">
              <w:t>l</w:t>
            </w:r>
            <w:proofErr w:type="spellEnd"/>
            <w:r w:rsidRPr="004305B6">
              <w:t xml:space="preserve">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681E35B2" w:rsidR="004305B6" w:rsidRPr="004305B6" w:rsidRDefault="004305B6">
            <w:r w:rsidRPr="004305B6">
              <w:t xml:space="preserve">Servicefunktion </w:t>
            </w:r>
            <w:proofErr w:type="spellStart"/>
            <w:r w:rsidRPr="004305B6">
              <w:t>p</w:t>
            </w:r>
            <w:r w:rsidR="00E81DE4">
              <w:t>Å</w:t>
            </w:r>
            <w:proofErr w:type="spellEnd"/>
            <w:r w:rsidRPr="004305B6">
              <w:t xml:space="preserve"> </w:t>
            </w:r>
            <w:proofErr w:type="spellStart"/>
            <w:r w:rsidRPr="004305B6">
              <w:t>d</w:t>
            </w:r>
            <w:r w:rsidR="00E81DE4">
              <w:t>Ø</w:t>
            </w:r>
            <w:r w:rsidRPr="004305B6">
              <w:t>gninstitution</w:t>
            </w:r>
            <w:proofErr w:type="spellEnd"/>
            <w:r w:rsidRPr="004305B6">
              <w:t xml:space="preserve">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6016775" w:rsidR="004305B6" w:rsidRPr="004305B6" w:rsidRDefault="004305B6">
            <w:r w:rsidRPr="004305B6">
              <w:t xml:space="preserve">(UDFASES) Bygning til anden institution, herunder kaserne, </w:t>
            </w:r>
            <w:proofErr w:type="spellStart"/>
            <w:r w:rsidRPr="004305B6">
              <w:t>f</w:t>
            </w:r>
            <w:r w:rsidR="00E81DE4">
              <w:t>Æ</w:t>
            </w:r>
            <w:r w:rsidRPr="004305B6">
              <w:t>ngsel</w:t>
            </w:r>
            <w:proofErr w:type="spellEnd"/>
            <w:r w:rsidRPr="004305B6">
              <w:t xml:space="preserve">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bookmarkStart w:id="52" w:name="_Toc118224335"/>
      <w:proofErr w:type="spellStart"/>
      <w:r>
        <w:t>Appendix</w:t>
      </w:r>
      <w:proofErr w:type="spellEnd"/>
      <w:r>
        <w:t xml:space="preserve"> 3 - </w:t>
      </w:r>
      <w:r w:rsidRPr="002F030B">
        <w:t xml:space="preserve">Ejendomspriser på kommuneniveau – input til </w:t>
      </w:r>
      <w:r>
        <w:t>skadesmodel for bygninger.</w:t>
      </w:r>
      <w:bookmarkEnd w:id="52"/>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000000" w:rsidP="00521EDC">
      <w:hyperlink r:id="rId37" w:history="1">
        <w:r w:rsidR="00521EDC" w:rsidRPr="00DC1C89">
          <w:rPr>
            <w:rStyle w:val="Hyperlink"/>
          </w:rPr>
          <w:t>https://rkr.statistikbank.dk/statbank5a/default.asp?w=1920</w:t>
        </w:r>
      </w:hyperlink>
    </w:p>
    <w:p w14:paraId="4663CF10" w14:textId="4BA523EC" w:rsidR="00521EDC" w:rsidRDefault="00521EDC" w:rsidP="00521EDC"/>
    <w:p w14:paraId="195FEB47" w14:textId="04F8ACED" w:rsidR="005A2297" w:rsidRDefault="005A2297" w:rsidP="005A2297">
      <w:pPr>
        <w:pStyle w:val="Heading1"/>
      </w:pPr>
      <w:bookmarkStart w:id="53" w:name="_Toc118224336"/>
      <w:proofErr w:type="spellStart"/>
      <w:r>
        <w:lastRenderedPageBreak/>
        <w:t>Appendix</w:t>
      </w:r>
      <w:proofErr w:type="spellEnd"/>
      <w:r>
        <w:t xml:space="preserve"> </w:t>
      </w:r>
      <w:r w:rsidR="00155A1D">
        <w:t>4</w:t>
      </w:r>
      <w:r>
        <w:t xml:space="preserve"> – Tematisering af resultater</w:t>
      </w:r>
      <w:bookmarkEnd w:id="53"/>
    </w:p>
    <w:p w14:paraId="530EAB42" w14:textId="1992FC48" w:rsidR="00155A1D" w:rsidRDefault="00155A1D" w:rsidP="00155A1D">
      <w:r>
        <w:t xml:space="preserve">Nedenstående trin beskriver hvordan man gemmer en tematisering af resultaterne fra de enkelte sektorer i skadesmodellen. Når tematiseringen er gemt </w:t>
      </w:r>
      <w:proofErr w:type="gramStart"/>
      <w:r>
        <w:t>korrekt</w:t>
      </w:r>
      <w:proofErr w:type="gramEnd"/>
      <w:r>
        <w:t xml:space="preserve"> vil denne anvendes som default ved fremtidige kørsler af modellen.</w:t>
      </w:r>
    </w:p>
    <w:p w14:paraId="382720EF" w14:textId="77777777" w:rsidR="00155A1D" w:rsidRDefault="00155A1D" w:rsidP="00155A1D">
      <w:r>
        <w:t>1.</w:t>
      </w:r>
      <w:r>
        <w:tab/>
        <w:t xml:space="preserve">Gennemfør en model, således den vises som lag i kortvinduet. </w:t>
      </w:r>
    </w:p>
    <w:p w14:paraId="502746EB" w14:textId="77777777" w:rsidR="00155A1D" w:rsidRDefault="00155A1D" w:rsidP="00155A1D">
      <w:r>
        <w:t>2.</w:t>
      </w:r>
      <w:r>
        <w:tab/>
        <w:t>Lav symbolisering på dette lag, så det får det rette udseende.</w:t>
      </w:r>
    </w:p>
    <w:p w14:paraId="0DD873E6" w14:textId="77777777" w:rsidR="00155A1D" w:rsidRDefault="00155A1D" w:rsidP="00155A1D">
      <w:r>
        <w:t>3.</w:t>
      </w:r>
      <w:r>
        <w:tab/>
        <w:t>Højreklik på lag og vælg : "</w:t>
      </w:r>
      <w:proofErr w:type="spellStart"/>
      <w:r>
        <w:t>Export</w:t>
      </w:r>
      <w:proofErr w:type="spellEnd"/>
      <w:r>
        <w:t xml:space="preserve">" -&gt; "Save as QGIS </w:t>
      </w:r>
      <w:proofErr w:type="spellStart"/>
      <w:r>
        <w:t>layer</w:t>
      </w:r>
      <w:proofErr w:type="spellEnd"/>
      <w:r>
        <w:t xml:space="preserve"> style file".</w:t>
      </w:r>
    </w:p>
    <w:p w14:paraId="43E2FFD1" w14:textId="77777777" w:rsidR="00155A1D" w:rsidRDefault="00155A1D" w:rsidP="00155A1D">
      <w:r>
        <w:t xml:space="preserve">Der vises en ny dialog "Save </w:t>
      </w:r>
      <w:proofErr w:type="spellStart"/>
      <w:r>
        <w:t>layer</w:t>
      </w:r>
      <w:proofErr w:type="spellEnd"/>
      <w:r>
        <w:t xml:space="preserve"> Style".</w:t>
      </w:r>
    </w:p>
    <w:p w14:paraId="767CD6C7" w14:textId="77777777" w:rsidR="00155A1D" w:rsidRDefault="00155A1D" w:rsidP="00155A1D">
      <w:r>
        <w:t>4.</w:t>
      </w:r>
      <w:r>
        <w:tab/>
        <w:t xml:space="preserve">I dialogen klikker du på knappen til højre for felt "File" og navigerer til mappe </w:t>
      </w:r>
    </w:p>
    <w:p w14:paraId="2E48990A" w14:textId="77777777" w:rsidR="00155A1D" w:rsidRPr="00155A1D" w:rsidRDefault="00155A1D" w:rsidP="00155A1D">
      <w:pPr>
        <w:ind w:firstLine="720"/>
        <w:rPr>
          <w:lang w:val="en-GB"/>
        </w:rPr>
      </w:pPr>
      <w:r w:rsidRPr="00155A1D">
        <w:rPr>
          <w:lang w:val="en-GB"/>
        </w:rPr>
        <w:t>"%appdata%\QGIS\QGIS3\profiles\default\python\plugins\eco_model\styles.</w:t>
      </w:r>
    </w:p>
    <w:p w14:paraId="3223DB24" w14:textId="77777777" w:rsidR="00155A1D" w:rsidRPr="00155A1D" w:rsidRDefault="00155A1D" w:rsidP="00155A1D">
      <w:pPr>
        <w:rPr>
          <w:lang w:val="en-GB"/>
        </w:rPr>
      </w:pPr>
    </w:p>
    <w:p w14:paraId="249ACAFF" w14:textId="77777777" w:rsidR="00155A1D" w:rsidRPr="006A2915" w:rsidRDefault="00155A1D" w:rsidP="00155A1D">
      <w:r w:rsidRPr="006A2915">
        <w:t>Note 1:  %appdata% oversættes automatisk til den specifikke brugers "appdata\roaming" mappe</w:t>
      </w:r>
    </w:p>
    <w:p w14:paraId="616A6716" w14:textId="607D563E" w:rsidR="00155A1D" w:rsidRPr="006A2915" w:rsidRDefault="00155A1D" w:rsidP="00155A1D">
      <w:r w:rsidRPr="006A2915">
        <w:t xml:space="preserve">Note 2: default er navnet på den profil, som QGIS pt. bruger. Er det ikke "default" udskiftes dette med navnet på den benyttede profil.  </w:t>
      </w:r>
    </w:p>
    <w:p w14:paraId="43627BB0" w14:textId="77777777" w:rsidR="00155A1D" w:rsidRPr="006A2915" w:rsidRDefault="00155A1D" w:rsidP="00155A1D"/>
    <w:p w14:paraId="4A0197A6" w14:textId="77777777" w:rsidR="00155A1D" w:rsidRPr="006A2915" w:rsidRDefault="00155A1D" w:rsidP="00155A1D">
      <w:pPr>
        <w:ind w:left="720" w:hanging="720"/>
      </w:pPr>
      <w:r w:rsidRPr="006A2915">
        <w:t>5.</w:t>
      </w:r>
      <w:r w:rsidRPr="006A2915">
        <w:tab/>
        <w:t xml:space="preserve">I denne mappe gemme du style filen under navnet på modellen, f.eks. "Industri, personale i </w:t>
      </w:r>
      <w:proofErr w:type="spellStart"/>
      <w:r w:rsidRPr="006A2915">
        <w:t>bygnninger.qml</w:t>
      </w:r>
      <w:proofErr w:type="spellEnd"/>
      <w:r w:rsidRPr="006A2915">
        <w:t>"</w:t>
      </w:r>
    </w:p>
    <w:p w14:paraId="738A44B6" w14:textId="31CEAADB" w:rsidR="00155A1D" w:rsidRPr="00155A1D" w:rsidRDefault="00155A1D" w:rsidP="00155A1D">
      <w:r>
        <w:t>Næste gang du kører samme model, vil den automatisk få tildelt samme tematisering.</w:t>
      </w:r>
    </w:p>
    <w:sectPr w:rsidR="00155A1D" w:rsidRPr="00155A1D"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409A" w14:textId="77777777" w:rsidR="007C7AE1" w:rsidRDefault="007C7AE1" w:rsidP="00940B32">
      <w:pPr>
        <w:spacing w:after="0" w:line="240" w:lineRule="auto"/>
      </w:pPr>
      <w:r>
        <w:separator/>
      </w:r>
    </w:p>
  </w:endnote>
  <w:endnote w:type="continuationSeparator" w:id="0">
    <w:p w14:paraId="42B5A1EF" w14:textId="77777777" w:rsidR="007C7AE1" w:rsidRDefault="007C7AE1"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A15E4" w14:textId="77777777" w:rsidR="007C7AE1" w:rsidRDefault="007C7AE1" w:rsidP="00940B32">
      <w:pPr>
        <w:spacing w:after="0" w:line="240" w:lineRule="auto"/>
      </w:pPr>
      <w:r>
        <w:separator/>
      </w:r>
    </w:p>
  </w:footnote>
  <w:footnote w:type="continuationSeparator" w:id="0">
    <w:p w14:paraId="3A3043C1" w14:textId="77777777" w:rsidR="007C7AE1" w:rsidRDefault="007C7AE1"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826605">
    <w:abstractNumId w:val="48"/>
  </w:num>
  <w:num w:numId="2" w16cid:durableId="1049257753">
    <w:abstractNumId w:val="49"/>
  </w:num>
  <w:num w:numId="3" w16cid:durableId="319844584">
    <w:abstractNumId w:val="5"/>
  </w:num>
  <w:num w:numId="4" w16cid:durableId="966817236">
    <w:abstractNumId w:val="9"/>
  </w:num>
  <w:num w:numId="5" w16cid:durableId="159204309">
    <w:abstractNumId w:val="17"/>
  </w:num>
  <w:num w:numId="6" w16cid:durableId="957294669">
    <w:abstractNumId w:val="21"/>
  </w:num>
  <w:num w:numId="7" w16cid:durableId="205216705">
    <w:abstractNumId w:val="4"/>
  </w:num>
  <w:num w:numId="8" w16cid:durableId="1623918841">
    <w:abstractNumId w:val="3"/>
  </w:num>
  <w:num w:numId="9" w16cid:durableId="1824391572">
    <w:abstractNumId w:val="16"/>
  </w:num>
  <w:num w:numId="10" w16cid:durableId="799961864">
    <w:abstractNumId w:val="42"/>
  </w:num>
  <w:num w:numId="11" w16cid:durableId="1096635738">
    <w:abstractNumId w:val="25"/>
  </w:num>
  <w:num w:numId="12" w16cid:durableId="1541091102">
    <w:abstractNumId w:val="36"/>
  </w:num>
  <w:num w:numId="13" w16cid:durableId="1735854408">
    <w:abstractNumId w:val="27"/>
  </w:num>
  <w:num w:numId="14" w16cid:durableId="404180350">
    <w:abstractNumId w:val="0"/>
  </w:num>
  <w:num w:numId="15" w16cid:durableId="523057945">
    <w:abstractNumId w:val="14"/>
  </w:num>
  <w:num w:numId="16" w16cid:durableId="2038971239">
    <w:abstractNumId w:val="15"/>
  </w:num>
  <w:num w:numId="17" w16cid:durableId="435446103">
    <w:abstractNumId w:val="45"/>
  </w:num>
  <w:num w:numId="18" w16cid:durableId="1142036271">
    <w:abstractNumId w:val="22"/>
  </w:num>
  <w:num w:numId="19" w16cid:durableId="1836678352">
    <w:abstractNumId w:val="37"/>
  </w:num>
  <w:num w:numId="20" w16cid:durableId="1002314363">
    <w:abstractNumId w:val="20"/>
  </w:num>
  <w:num w:numId="21" w16cid:durableId="675690926">
    <w:abstractNumId w:val="38"/>
  </w:num>
  <w:num w:numId="22" w16cid:durableId="307520114">
    <w:abstractNumId w:val="41"/>
  </w:num>
  <w:num w:numId="23" w16cid:durableId="1807353890">
    <w:abstractNumId w:val="18"/>
  </w:num>
  <w:num w:numId="24" w16cid:durableId="1775249265">
    <w:abstractNumId w:val="28"/>
  </w:num>
  <w:num w:numId="25" w16cid:durableId="2086032440">
    <w:abstractNumId w:val="1"/>
  </w:num>
  <w:num w:numId="26" w16cid:durableId="442118621">
    <w:abstractNumId w:val="19"/>
  </w:num>
  <w:num w:numId="27" w16cid:durableId="510294642">
    <w:abstractNumId w:val="31"/>
  </w:num>
  <w:num w:numId="28" w16cid:durableId="847669972">
    <w:abstractNumId w:val="40"/>
  </w:num>
  <w:num w:numId="29" w16cid:durableId="1251695241">
    <w:abstractNumId w:val="39"/>
  </w:num>
  <w:num w:numId="30" w16cid:durableId="938610647">
    <w:abstractNumId w:val="6"/>
  </w:num>
  <w:num w:numId="31" w16cid:durableId="880633972">
    <w:abstractNumId w:val="12"/>
  </w:num>
  <w:num w:numId="32" w16cid:durableId="1795976987">
    <w:abstractNumId w:val="29"/>
  </w:num>
  <w:num w:numId="33" w16cid:durableId="292059530">
    <w:abstractNumId w:val="32"/>
  </w:num>
  <w:num w:numId="34" w16cid:durableId="528252688">
    <w:abstractNumId w:val="35"/>
  </w:num>
  <w:num w:numId="35" w16cid:durableId="1816490024">
    <w:abstractNumId w:val="44"/>
  </w:num>
  <w:num w:numId="36" w16cid:durableId="244923080">
    <w:abstractNumId w:val="43"/>
  </w:num>
  <w:num w:numId="37" w16cid:durableId="1698382507">
    <w:abstractNumId w:val="10"/>
  </w:num>
  <w:num w:numId="38" w16cid:durableId="1476723030">
    <w:abstractNumId w:val="2"/>
  </w:num>
  <w:num w:numId="39" w16cid:durableId="730730986">
    <w:abstractNumId w:val="24"/>
  </w:num>
  <w:num w:numId="40" w16cid:durableId="128405388">
    <w:abstractNumId w:val="7"/>
  </w:num>
  <w:num w:numId="41" w16cid:durableId="1364164440">
    <w:abstractNumId w:val="13"/>
  </w:num>
  <w:num w:numId="42" w16cid:durableId="312761269">
    <w:abstractNumId w:val="46"/>
  </w:num>
  <w:num w:numId="43" w16cid:durableId="233323731">
    <w:abstractNumId w:val="11"/>
  </w:num>
  <w:num w:numId="44" w16cid:durableId="1249264872">
    <w:abstractNumId w:val="34"/>
  </w:num>
  <w:num w:numId="45" w16cid:durableId="389113939">
    <w:abstractNumId w:val="26"/>
  </w:num>
  <w:num w:numId="46" w16cid:durableId="1143081764">
    <w:abstractNumId w:val="8"/>
  </w:num>
  <w:num w:numId="47" w16cid:durableId="1727871573">
    <w:abstractNumId w:val="30"/>
  </w:num>
  <w:num w:numId="48" w16cid:durableId="1558249604">
    <w:abstractNumId w:val="23"/>
  </w:num>
  <w:num w:numId="49" w16cid:durableId="995375222">
    <w:abstractNumId w:val="47"/>
  </w:num>
  <w:num w:numId="50" w16cid:durableId="9024919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5971"/>
    <w:rsid w:val="00155A1D"/>
    <w:rsid w:val="001567F8"/>
    <w:rsid w:val="0016161D"/>
    <w:rsid w:val="00162891"/>
    <w:rsid w:val="001630A3"/>
    <w:rsid w:val="001643F0"/>
    <w:rsid w:val="0017211D"/>
    <w:rsid w:val="001810A1"/>
    <w:rsid w:val="0018559E"/>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008C"/>
    <w:rsid w:val="003010EE"/>
    <w:rsid w:val="00302697"/>
    <w:rsid w:val="00307AE5"/>
    <w:rsid w:val="0031512A"/>
    <w:rsid w:val="0031610F"/>
    <w:rsid w:val="0031765E"/>
    <w:rsid w:val="003202A5"/>
    <w:rsid w:val="00325052"/>
    <w:rsid w:val="00326351"/>
    <w:rsid w:val="003317C6"/>
    <w:rsid w:val="00332E7C"/>
    <w:rsid w:val="00336C17"/>
    <w:rsid w:val="0033786C"/>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3F4F8A"/>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914A9"/>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4105F"/>
    <w:rsid w:val="00552646"/>
    <w:rsid w:val="005568D2"/>
    <w:rsid w:val="00561933"/>
    <w:rsid w:val="005649E5"/>
    <w:rsid w:val="00564B44"/>
    <w:rsid w:val="00575366"/>
    <w:rsid w:val="0059692F"/>
    <w:rsid w:val="00597450"/>
    <w:rsid w:val="005A2297"/>
    <w:rsid w:val="005A480C"/>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2915"/>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1B1C"/>
    <w:rsid w:val="007A339F"/>
    <w:rsid w:val="007A6088"/>
    <w:rsid w:val="007B0A11"/>
    <w:rsid w:val="007C087F"/>
    <w:rsid w:val="007C1330"/>
    <w:rsid w:val="007C3A56"/>
    <w:rsid w:val="007C4C55"/>
    <w:rsid w:val="007C5471"/>
    <w:rsid w:val="007C56AD"/>
    <w:rsid w:val="007C7AE1"/>
    <w:rsid w:val="007C7B76"/>
    <w:rsid w:val="007D2969"/>
    <w:rsid w:val="007D3896"/>
    <w:rsid w:val="007E3768"/>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0448"/>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569C0"/>
    <w:rsid w:val="00960CC5"/>
    <w:rsid w:val="0096130E"/>
    <w:rsid w:val="009624FE"/>
    <w:rsid w:val="00970D15"/>
    <w:rsid w:val="00973F64"/>
    <w:rsid w:val="0097798A"/>
    <w:rsid w:val="00980445"/>
    <w:rsid w:val="009831B6"/>
    <w:rsid w:val="00990858"/>
    <w:rsid w:val="00990A2B"/>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0F3F"/>
    <w:rsid w:val="00AE37B6"/>
    <w:rsid w:val="00AE505A"/>
    <w:rsid w:val="00AF12D5"/>
    <w:rsid w:val="00AF43C1"/>
    <w:rsid w:val="00B03DF5"/>
    <w:rsid w:val="00B10545"/>
    <w:rsid w:val="00B24630"/>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260E"/>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2677"/>
    <w:rsid w:val="00E67878"/>
    <w:rsid w:val="00E715D4"/>
    <w:rsid w:val="00E726B5"/>
    <w:rsid w:val="00E73BD3"/>
    <w:rsid w:val="00E76477"/>
    <w:rsid w:val="00E7664B"/>
    <w:rsid w:val="00E76810"/>
    <w:rsid w:val="00E81DE4"/>
    <w:rsid w:val="00E82750"/>
    <w:rsid w:val="00E8627C"/>
    <w:rsid w:val="00E9216E"/>
    <w:rsid w:val="00E929E5"/>
    <w:rsid w:val="00E9692C"/>
    <w:rsid w:val="00EA0F84"/>
    <w:rsid w:val="00EA1158"/>
    <w:rsid w:val="00EA260B"/>
    <w:rsid w:val="00EA3345"/>
    <w:rsid w:val="00EA3D70"/>
    <w:rsid w:val="00EA44B7"/>
    <w:rsid w:val="00EA635F"/>
    <w:rsid w:val="00EA732B"/>
    <w:rsid w:val="00EC7CAA"/>
    <w:rsid w:val="00ED61B4"/>
    <w:rsid w:val="00EE36B8"/>
    <w:rsid w:val="00EE6D7A"/>
    <w:rsid w:val="00EE792D"/>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C4F9E"/>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981467253">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(tomt).dotx</Template>
  <TotalTime>1</TotalTime>
  <Pages>28</Pages>
  <Words>8905</Words>
  <Characters>50764</Characters>
  <Application>Microsoft Office Word</Application>
  <DocSecurity>0</DocSecurity>
  <Lines>423</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2</cp:revision>
  <cp:lastPrinted>2021-11-23T12:27:00Z</cp:lastPrinted>
  <dcterms:created xsi:type="dcterms:W3CDTF">2022-11-02T19:17:00Z</dcterms:created>
  <dcterms:modified xsi:type="dcterms:W3CDTF">2022-11-02T19:17:00Z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